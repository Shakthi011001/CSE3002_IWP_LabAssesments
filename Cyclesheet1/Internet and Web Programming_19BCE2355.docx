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E21585" w14:textId="33469E85" w:rsidR="00C6554A" w:rsidRDefault="00C6554A" w:rsidP="00C6554A">
      <w:pPr>
        <w:pStyle w:val="Photo"/>
      </w:pPr>
      <w:bookmarkStart w:id="0" w:name="_Toc321147149"/>
      <w:bookmarkStart w:id="1" w:name="_Toc318188227"/>
      <w:bookmarkStart w:id="2" w:name="_Toc318188327"/>
      <w:bookmarkStart w:id="3" w:name="_Toc318189312"/>
      <w:bookmarkStart w:id="4" w:name="_Toc321147011"/>
    </w:p>
    <w:p w14:paraId="373C12BC" w14:textId="2246B82C" w:rsidR="00AC69DB" w:rsidRDefault="00AC69DB" w:rsidP="00C6554A">
      <w:pPr>
        <w:pStyle w:val="Photo"/>
      </w:pPr>
    </w:p>
    <w:p w14:paraId="0E142C4E" w14:textId="1FB514D5" w:rsidR="00AC69DB" w:rsidRDefault="00AC69DB" w:rsidP="00C6554A">
      <w:pPr>
        <w:pStyle w:val="Photo"/>
      </w:pPr>
    </w:p>
    <w:p w14:paraId="00ED0194" w14:textId="72C24083" w:rsidR="00AC69DB" w:rsidRDefault="00AC69DB" w:rsidP="00C6554A">
      <w:pPr>
        <w:pStyle w:val="Photo"/>
      </w:pPr>
    </w:p>
    <w:p w14:paraId="2131C9EE" w14:textId="5DD612D2" w:rsidR="00AC69DB" w:rsidRDefault="00AC69DB" w:rsidP="00C6554A">
      <w:pPr>
        <w:pStyle w:val="Photo"/>
      </w:pPr>
    </w:p>
    <w:p w14:paraId="789CD7C7" w14:textId="7920247B" w:rsidR="00AC69DB" w:rsidRDefault="00AC69DB" w:rsidP="00C6554A">
      <w:pPr>
        <w:pStyle w:val="Photo"/>
      </w:pPr>
    </w:p>
    <w:p w14:paraId="6124813C" w14:textId="6CF5A776" w:rsidR="00AC69DB" w:rsidRDefault="00AC69DB" w:rsidP="00C6554A">
      <w:pPr>
        <w:pStyle w:val="Photo"/>
      </w:pPr>
    </w:p>
    <w:p w14:paraId="27264D1C" w14:textId="471BAEA8" w:rsidR="00AC69DB" w:rsidRDefault="00AC69DB" w:rsidP="00C6554A">
      <w:pPr>
        <w:pStyle w:val="Photo"/>
      </w:pPr>
    </w:p>
    <w:p w14:paraId="0C082B0A" w14:textId="10BF13B3" w:rsidR="00AC69DB" w:rsidRDefault="00AC69DB" w:rsidP="00C6554A">
      <w:pPr>
        <w:pStyle w:val="Photo"/>
      </w:pPr>
    </w:p>
    <w:p w14:paraId="0D637FF0" w14:textId="3F533900" w:rsidR="00AC69DB" w:rsidRDefault="00AC69DB" w:rsidP="00C6554A">
      <w:pPr>
        <w:pStyle w:val="Photo"/>
      </w:pPr>
    </w:p>
    <w:bookmarkEnd w:id="0"/>
    <w:bookmarkEnd w:id="1"/>
    <w:bookmarkEnd w:id="2"/>
    <w:bookmarkEnd w:id="3"/>
    <w:bookmarkEnd w:id="4"/>
    <w:p w14:paraId="2D4E2E83" w14:textId="77777777" w:rsidR="00AC69DB" w:rsidRDefault="00AC69DB" w:rsidP="00AC69DB">
      <w:pPr>
        <w:pStyle w:val="Title"/>
        <w:ind w:left="2160" w:firstLine="720"/>
        <w:jc w:val="left"/>
      </w:pPr>
    </w:p>
    <w:p w14:paraId="317D3EC5" w14:textId="77777777" w:rsidR="00AC69DB" w:rsidRDefault="00AC69DB" w:rsidP="00AC69DB">
      <w:pPr>
        <w:pStyle w:val="Title"/>
        <w:jc w:val="left"/>
      </w:pPr>
    </w:p>
    <w:p w14:paraId="58C4CC4C" w14:textId="77777777" w:rsidR="00AC69DB" w:rsidRDefault="00AC69DB" w:rsidP="00AC69DB">
      <w:pPr>
        <w:pStyle w:val="Title"/>
        <w:jc w:val="left"/>
      </w:pPr>
    </w:p>
    <w:p w14:paraId="2A603156" w14:textId="2CDDEC73" w:rsidR="00C6554A" w:rsidRDefault="00AC69DB" w:rsidP="00AC69DB">
      <w:pPr>
        <w:pStyle w:val="Title"/>
        <w:jc w:val="left"/>
      </w:pPr>
      <w:r>
        <w:t>Internet and Web Programming</w:t>
      </w:r>
    </w:p>
    <w:p w14:paraId="4751758D" w14:textId="15DE173B" w:rsidR="00C6554A" w:rsidRPr="00D5413C" w:rsidRDefault="00AC69DB" w:rsidP="00C6554A">
      <w:pPr>
        <w:pStyle w:val="Subtitle"/>
      </w:pPr>
      <w:r>
        <w:t>Cyclesheet I</w:t>
      </w:r>
    </w:p>
    <w:p w14:paraId="1B177CBD" w14:textId="3079C66A" w:rsidR="00C6554A" w:rsidRDefault="00AC69DB" w:rsidP="00C6554A">
      <w:pPr>
        <w:pStyle w:val="ContactInfo"/>
      </w:pPr>
      <w:r>
        <w:t>Shakthi T</w:t>
      </w:r>
      <w:r w:rsidR="00C6554A">
        <w:t xml:space="preserve"> | </w:t>
      </w:r>
      <w:r>
        <w:t>19BCE2355</w:t>
      </w:r>
      <w:r w:rsidR="00C6554A">
        <w:t xml:space="preserve"> |</w:t>
      </w:r>
      <w:r w:rsidR="00C6554A" w:rsidRPr="00D5413C">
        <w:t xml:space="preserve"> </w:t>
      </w:r>
      <w:r>
        <w:t>Shakthi.t2019@vitstudent.ac.in</w:t>
      </w:r>
      <w:r w:rsidR="00C6554A">
        <w:br w:type="page"/>
      </w:r>
    </w:p>
    <w:p w14:paraId="748E87AD" w14:textId="61C12D4D" w:rsidR="00C6554A" w:rsidRDefault="00AC69DB" w:rsidP="00AC69DB">
      <w:pPr>
        <w:pStyle w:val="Heading1"/>
      </w:pPr>
      <w:r>
        <w:lastRenderedPageBreak/>
        <w:t>Question 1)</w:t>
      </w:r>
    </w:p>
    <w:p w14:paraId="4AF3BE3C" w14:textId="467D0B7A" w:rsidR="00AC69DB" w:rsidRDefault="00AC69DB" w:rsidP="00AC69DB">
      <w:r w:rsidRPr="00AC69DB">
        <w:rPr>
          <w:b/>
          <w:bCs/>
        </w:rPr>
        <w:t>Code</w:t>
      </w:r>
      <w:r>
        <w:t>:</w:t>
      </w:r>
    </w:p>
    <w:p w14:paraId="73C087CB" w14:textId="77777777" w:rsidR="00AC69DB" w:rsidRPr="00AC69DB" w:rsidRDefault="00AC69DB" w:rsidP="00AC69DB">
      <w:pPr>
        <w:spacing w:line="240" w:lineRule="auto"/>
      </w:pPr>
      <w:r w:rsidRPr="00AC69DB">
        <w:t>&lt;!DOCTYPE html&gt;</w:t>
      </w:r>
    </w:p>
    <w:p w14:paraId="3C267F1E" w14:textId="77777777" w:rsidR="00AC69DB" w:rsidRPr="00AC69DB" w:rsidRDefault="00AC69DB" w:rsidP="00AC69DB">
      <w:pPr>
        <w:spacing w:line="240" w:lineRule="auto"/>
      </w:pPr>
      <w:r w:rsidRPr="00AC69DB">
        <w:t>&lt;html lang="en" dir="ltr"&gt;</w:t>
      </w:r>
    </w:p>
    <w:p w14:paraId="2BE76BDB" w14:textId="77777777" w:rsidR="00AC69DB" w:rsidRPr="00AC69DB" w:rsidRDefault="00AC69DB" w:rsidP="00AC69DB">
      <w:pPr>
        <w:spacing w:line="240" w:lineRule="auto"/>
      </w:pPr>
      <w:r w:rsidRPr="00AC69DB">
        <w:t>&lt;head&gt;</w:t>
      </w:r>
    </w:p>
    <w:p w14:paraId="68216EBF" w14:textId="77777777" w:rsidR="00AC69DB" w:rsidRPr="00AC69DB" w:rsidRDefault="00AC69DB" w:rsidP="00AC69DB">
      <w:pPr>
        <w:spacing w:line="240" w:lineRule="auto"/>
      </w:pPr>
      <w:r w:rsidRPr="00AC69DB">
        <w:t xml:space="preserve">  &lt;style&gt;</w:t>
      </w:r>
    </w:p>
    <w:p w14:paraId="65A28C72" w14:textId="77777777" w:rsidR="00AC69DB" w:rsidRPr="00AC69DB" w:rsidRDefault="00AC69DB" w:rsidP="00AC69DB">
      <w:pPr>
        <w:spacing w:line="240" w:lineRule="auto"/>
      </w:pPr>
      <w:r w:rsidRPr="00AC69DB">
        <w:t xml:space="preserve">    body {</w:t>
      </w:r>
    </w:p>
    <w:p w14:paraId="27F2E34F" w14:textId="77777777" w:rsidR="00AC69DB" w:rsidRPr="00AC69DB" w:rsidRDefault="00AC69DB" w:rsidP="00AC69DB">
      <w:pPr>
        <w:spacing w:line="240" w:lineRule="auto"/>
      </w:pPr>
      <w:r w:rsidRPr="00AC69DB">
        <w:t xml:space="preserve">      text-align: center;</w:t>
      </w:r>
    </w:p>
    <w:p w14:paraId="2C0704C6" w14:textId="77777777" w:rsidR="00AC69DB" w:rsidRPr="00AC69DB" w:rsidRDefault="00AC69DB" w:rsidP="00AC69DB">
      <w:pPr>
        <w:spacing w:line="240" w:lineRule="auto"/>
      </w:pPr>
      <w:r w:rsidRPr="00AC69DB">
        <w:t xml:space="preserve">      background-color: yellow;</w:t>
      </w:r>
    </w:p>
    <w:p w14:paraId="244EE6D0" w14:textId="77777777" w:rsidR="00AC69DB" w:rsidRPr="00AC69DB" w:rsidRDefault="00AC69DB" w:rsidP="00AC69DB">
      <w:pPr>
        <w:spacing w:line="240" w:lineRule="auto"/>
      </w:pPr>
      <w:r w:rsidRPr="00AC69DB">
        <w:t xml:space="preserve">    }</w:t>
      </w:r>
    </w:p>
    <w:p w14:paraId="01F98CF6" w14:textId="77777777" w:rsidR="00AC69DB" w:rsidRPr="00AC69DB" w:rsidRDefault="00AC69DB" w:rsidP="00AC69DB">
      <w:pPr>
        <w:spacing w:line="240" w:lineRule="auto"/>
      </w:pPr>
      <w:r w:rsidRPr="00AC69DB">
        <w:t xml:space="preserve">    .Name {</w:t>
      </w:r>
    </w:p>
    <w:p w14:paraId="5DA17336" w14:textId="77777777" w:rsidR="00AC69DB" w:rsidRPr="00AC69DB" w:rsidRDefault="00AC69DB" w:rsidP="00AC69DB">
      <w:pPr>
        <w:spacing w:line="240" w:lineRule="auto"/>
      </w:pPr>
      <w:r w:rsidRPr="00AC69DB">
        <w:t xml:space="preserve">      color: #75cfb8;</w:t>
      </w:r>
    </w:p>
    <w:p w14:paraId="15CDC127" w14:textId="77777777" w:rsidR="00AC69DB" w:rsidRPr="00AC69DB" w:rsidRDefault="00AC69DB" w:rsidP="00AC69DB">
      <w:pPr>
        <w:spacing w:line="240" w:lineRule="auto"/>
      </w:pPr>
      <w:r w:rsidRPr="00AC69DB">
        <w:t xml:space="preserve">    }</w:t>
      </w:r>
    </w:p>
    <w:p w14:paraId="1177BA2E" w14:textId="77777777" w:rsidR="00AC69DB" w:rsidRPr="00AC69DB" w:rsidRDefault="00AC69DB" w:rsidP="00AC69DB">
      <w:pPr>
        <w:spacing w:line="240" w:lineRule="auto"/>
      </w:pPr>
      <w:r w:rsidRPr="00AC69DB">
        <w:t xml:space="preserve">  &lt;/style&gt;</w:t>
      </w:r>
    </w:p>
    <w:p w14:paraId="392E355A" w14:textId="77777777" w:rsidR="00AC69DB" w:rsidRPr="00AC69DB" w:rsidRDefault="00AC69DB" w:rsidP="00AC69DB">
      <w:pPr>
        <w:spacing w:line="240" w:lineRule="auto"/>
      </w:pPr>
      <w:r w:rsidRPr="00AC69DB">
        <w:t xml:space="preserve">  &lt;meta charset="utf-8"&gt;</w:t>
      </w:r>
    </w:p>
    <w:p w14:paraId="3CC191D7" w14:textId="77777777" w:rsidR="00AC69DB" w:rsidRPr="00AC69DB" w:rsidRDefault="00AC69DB" w:rsidP="00AC69DB">
      <w:pPr>
        <w:spacing w:line="240" w:lineRule="auto"/>
      </w:pPr>
      <w:r w:rsidRPr="00AC69DB">
        <w:t xml:space="preserve">  &lt;title&gt;Question 1&lt;/title&gt;</w:t>
      </w:r>
    </w:p>
    <w:p w14:paraId="6904BE45" w14:textId="77777777" w:rsidR="00AC69DB" w:rsidRPr="00AC69DB" w:rsidRDefault="00AC69DB" w:rsidP="00AC69DB">
      <w:pPr>
        <w:spacing w:line="240" w:lineRule="auto"/>
      </w:pPr>
      <w:r w:rsidRPr="00AC69DB">
        <w:t>&lt;/head&gt;</w:t>
      </w:r>
    </w:p>
    <w:p w14:paraId="76043CBF" w14:textId="77777777" w:rsidR="00AC69DB" w:rsidRPr="00AC69DB" w:rsidRDefault="00AC69DB" w:rsidP="00AC69DB">
      <w:pPr>
        <w:spacing w:line="240" w:lineRule="auto"/>
      </w:pPr>
      <w:r w:rsidRPr="00AC69DB">
        <w:t>&lt;body&gt;</w:t>
      </w:r>
    </w:p>
    <w:p w14:paraId="1B9B69DE" w14:textId="77777777" w:rsidR="00AC69DB" w:rsidRPr="00AC69DB" w:rsidRDefault="00AC69DB" w:rsidP="00AC69DB">
      <w:pPr>
        <w:spacing w:line="240" w:lineRule="auto"/>
      </w:pPr>
      <w:r w:rsidRPr="00AC69DB">
        <w:t xml:space="preserve">  &lt;div class="Name"&gt;</w:t>
      </w:r>
    </w:p>
    <w:p w14:paraId="34393481" w14:textId="77777777" w:rsidR="00AC69DB" w:rsidRPr="00AC69DB" w:rsidRDefault="00AC69DB" w:rsidP="00AC69DB">
      <w:pPr>
        <w:spacing w:line="240" w:lineRule="auto"/>
      </w:pPr>
      <w:r w:rsidRPr="00AC69DB">
        <w:t xml:space="preserve">  &lt;marquee&gt;&lt;h2 style="font-family:verdana"&gt;Shakthi T&lt;/h2&gt;&lt;/marquee&gt;</w:t>
      </w:r>
    </w:p>
    <w:p w14:paraId="119FFDF3" w14:textId="77777777" w:rsidR="00AC69DB" w:rsidRPr="00AC69DB" w:rsidRDefault="00AC69DB" w:rsidP="00AC69DB">
      <w:pPr>
        <w:spacing w:line="240" w:lineRule="auto"/>
      </w:pPr>
      <w:r w:rsidRPr="00AC69DB">
        <w:t xml:space="preserve">    &lt;h3 style="font-family:'Courier New'"&gt;19BCE2355&lt;/h3&gt;</w:t>
      </w:r>
    </w:p>
    <w:p w14:paraId="41DE18E3" w14:textId="77777777" w:rsidR="00AC69DB" w:rsidRPr="00AC69DB" w:rsidRDefault="00AC69DB" w:rsidP="00AC69DB">
      <w:pPr>
        <w:spacing w:line="240" w:lineRule="auto"/>
      </w:pPr>
      <w:r w:rsidRPr="00AC69DB">
        <w:t xml:space="preserve">  &lt;/div&gt;</w:t>
      </w:r>
    </w:p>
    <w:p w14:paraId="006D8C7E" w14:textId="77777777" w:rsidR="00AC69DB" w:rsidRPr="00AC69DB" w:rsidRDefault="00AC69DB" w:rsidP="00AC69DB">
      <w:pPr>
        <w:spacing w:line="240" w:lineRule="auto"/>
      </w:pPr>
      <w:r w:rsidRPr="00AC69DB">
        <w:t xml:space="preserve">  &lt;div class="numbers"&gt;</w:t>
      </w:r>
    </w:p>
    <w:p w14:paraId="05B370F4" w14:textId="77777777" w:rsidR="00AC69DB" w:rsidRPr="00AC69DB" w:rsidRDefault="00AC69DB" w:rsidP="00AC69DB">
      <w:pPr>
        <w:spacing w:line="240" w:lineRule="auto"/>
      </w:pPr>
      <w:r w:rsidRPr="00AC69DB">
        <w:t xml:space="preserve">    &lt;p style="color: powderblue;"&gt;1&lt;/p&gt;</w:t>
      </w:r>
    </w:p>
    <w:p w14:paraId="5000F671" w14:textId="77777777" w:rsidR="00AC69DB" w:rsidRPr="00AC69DB" w:rsidRDefault="00AC69DB" w:rsidP="00AC69DB">
      <w:pPr>
        <w:spacing w:line="240" w:lineRule="auto"/>
      </w:pPr>
      <w:r w:rsidRPr="00AC69DB">
        <w:t xml:space="preserve">    &lt;p style="color: tomato;"&gt;2&lt;/p&gt;</w:t>
      </w:r>
    </w:p>
    <w:p w14:paraId="4FFB1C0F" w14:textId="77777777" w:rsidR="00AC69DB" w:rsidRPr="00AC69DB" w:rsidRDefault="00AC69DB" w:rsidP="00AC69DB">
      <w:pPr>
        <w:spacing w:line="240" w:lineRule="auto"/>
      </w:pPr>
      <w:r w:rsidRPr="00AC69DB">
        <w:t xml:space="preserve">    &lt;p style="color: CadetBlue;"&gt;3&lt;/p&gt;</w:t>
      </w:r>
    </w:p>
    <w:p w14:paraId="6F703F37" w14:textId="77777777" w:rsidR="00AC69DB" w:rsidRPr="00AC69DB" w:rsidRDefault="00AC69DB" w:rsidP="00AC69DB">
      <w:pPr>
        <w:spacing w:line="240" w:lineRule="auto"/>
      </w:pPr>
      <w:r w:rsidRPr="00AC69DB">
        <w:t xml:space="preserve">    &lt;p style="color: Coral;"&gt;4&lt;/p&gt;</w:t>
      </w:r>
    </w:p>
    <w:p w14:paraId="40362408" w14:textId="77777777" w:rsidR="00AC69DB" w:rsidRPr="00AC69DB" w:rsidRDefault="00AC69DB" w:rsidP="00AC69DB">
      <w:pPr>
        <w:spacing w:line="240" w:lineRule="auto"/>
      </w:pPr>
      <w:r w:rsidRPr="00AC69DB">
        <w:lastRenderedPageBreak/>
        <w:t xml:space="preserve">    &lt;p style="color: Crimson;"&gt;5&lt;/p&gt;</w:t>
      </w:r>
    </w:p>
    <w:p w14:paraId="781114E7" w14:textId="77777777" w:rsidR="00AC69DB" w:rsidRPr="00AC69DB" w:rsidRDefault="00AC69DB" w:rsidP="00AC69DB">
      <w:pPr>
        <w:spacing w:line="240" w:lineRule="auto"/>
      </w:pPr>
      <w:r w:rsidRPr="00AC69DB">
        <w:t xml:space="preserve">    &lt;p style="color: DarkSlateBlue;"&gt;6&lt;/p&gt;</w:t>
      </w:r>
    </w:p>
    <w:p w14:paraId="425BE57E" w14:textId="77777777" w:rsidR="00AC69DB" w:rsidRPr="00AC69DB" w:rsidRDefault="00AC69DB" w:rsidP="00AC69DB">
      <w:pPr>
        <w:spacing w:line="240" w:lineRule="auto"/>
      </w:pPr>
      <w:r w:rsidRPr="00AC69DB">
        <w:t xml:space="preserve">    &lt;p style="color: DodgerBlue;"&gt;7&lt;/p&gt;</w:t>
      </w:r>
    </w:p>
    <w:p w14:paraId="5A7FEB1D" w14:textId="77777777" w:rsidR="00AC69DB" w:rsidRPr="00AC69DB" w:rsidRDefault="00AC69DB" w:rsidP="00AC69DB">
      <w:pPr>
        <w:spacing w:line="240" w:lineRule="auto"/>
      </w:pPr>
      <w:r w:rsidRPr="00AC69DB">
        <w:t xml:space="preserve">    &lt;p style="color: MediumSpringGreen;"&gt;8&lt;/p&gt;</w:t>
      </w:r>
    </w:p>
    <w:p w14:paraId="786B974A" w14:textId="77777777" w:rsidR="00AC69DB" w:rsidRPr="00AC69DB" w:rsidRDefault="00AC69DB" w:rsidP="00AC69DB">
      <w:pPr>
        <w:spacing w:line="240" w:lineRule="auto"/>
      </w:pPr>
      <w:r w:rsidRPr="00AC69DB">
        <w:t xml:space="preserve">    &lt;p style="color: Plum;"&gt;9&lt;/p&gt;</w:t>
      </w:r>
    </w:p>
    <w:p w14:paraId="5297F754" w14:textId="77777777" w:rsidR="00AC69DB" w:rsidRPr="00AC69DB" w:rsidRDefault="00AC69DB" w:rsidP="00AC69DB">
      <w:pPr>
        <w:spacing w:line="240" w:lineRule="auto"/>
      </w:pPr>
      <w:r w:rsidRPr="00AC69DB">
        <w:t xml:space="preserve">    &lt;p style="color: Thistle;"&gt;10&lt;/p&gt;</w:t>
      </w:r>
    </w:p>
    <w:p w14:paraId="2AF83EB0" w14:textId="77777777" w:rsidR="00AC69DB" w:rsidRPr="00AC69DB" w:rsidRDefault="00AC69DB" w:rsidP="00AC69DB">
      <w:pPr>
        <w:spacing w:line="240" w:lineRule="auto"/>
      </w:pPr>
      <w:r w:rsidRPr="00AC69DB">
        <w:t xml:space="preserve">  &lt;/div&gt;</w:t>
      </w:r>
    </w:p>
    <w:p w14:paraId="1089B25E" w14:textId="77777777" w:rsidR="00AC69DB" w:rsidRPr="00AC69DB" w:rsidRDefault="00AC69DB" w:rsidP="00AC69DB">
      <w:pPr>
        <w:spacing w:line="240" w:lineRule="auto"/>
      </w:pPr>
      <w:r w:rsidRPr="00AC69DB">
        <w:t xml:space="preserve">  &lt;div class="Lorem"&gt;</w:t>
      </w:r>
    </w:p>
    <w:p w14:paraId="0D8C7E1E" w14:textId="77777777" w:rsidR="00AC69DB" w:rsidRPr="00AC69DB" w:rsidRDefault="00AC69DB" w:rsidP="00AC69DB">
      <w:pPr>
        <w:spacing w:line="240" w:lineRule="auto"/>
      </w:pPr>
      <w:r w:rsidRPr="00AC69DB">
        <w:t xml:space="preserve">    &lt;p&gt;</w:t>
      </w:r>
    </w:p>
    <w:p w14:paraId="61CF00B1" w14:textId="77777777" w:rsidR="00AC69DB" w:rsidRPr="00AC69DB" w:rsidRDefault="00AC69DB" w:rsidP="00AC69DB">
      <w:pPr>
        <w:spacing w:line="240" w:lineRule="auto"/>
      </w:pPr>
      <w:r w:rsidRPr="00AC69DB">
        <w:t xml:space="preserve">      &lt;font face="Courier New"&gt;</w:t>
      </w:r>
    </w:p>
    <w:p w14:paraId="5D5A5E31" w14:textId="77777777" w:rsidR="00AC69DB" w:rsidRPr="00AC69DB" w:rsidRDefault="00AC69DB" w:rsidP="00AC69DB">
      <w:pPr>
        <w:spacing w:line="240" w:lineRule="auto"/>
      </w:pPr>
      <w:r w:rsidRPr="00AC69DB">
        <w:t xml:space="preserve">        Lorem Ipsum is simply dummy text of the printing and typesetting industry.</w:t>
      </w:r>
    </w:p>
    <w:p w14:paraId="6EDC5A1C" w14:textId="77777777" w:rsidR="00AC69DB" w:rsidRPr="00AC69DB" w:rsidRDefault="00AC69DB" w:rsidP="00AC69DB">
      <w:pPr>
        <w:spacing w:line="240" w:lineRule="auto"/>
      </w:pPr>
      <w:r w:rsidRPr="00AC69DB">
        <w:t xml:space="preserve">      &lt;/font&gt;</w:t>
      </w:r>
    </w:p>
    <w:p w14:paraId="1679DBFC" w14:textId="77777777" w:rsidR="00AC69DB" w:rsidRPr="00AC69DB" w:rsidRDefault="00AC69DB" w:rsidP="00AC69DB">
      <w:pPr>
        <w:spacing w:line="240" w:lineRule="auto"/>
      </w:pPr>
      <w:r w:rsidRPr="00AC69DB">
        <w:t xml:space="preserve">      &lt;font face="Times New Roman"&gt;</w:t>
      </w:r>
    </w:p>
    <w:p w14:paraId="5BF9171B" w14:textId="77777777" w:rsidR="00AC69DB" w:rsidRPr="00AC69DB" w:rsidRDefault="00AC69DB" w:rsidP="00AC69DB">
      <w:pPr>
        <w:spacing w:line="240" w:lineRule="auto"/>
      </w:pPr>
      <w:r w:rsidRPr="00AC69DB">
        <w:t xml:space="preserve">        Lorem Ipsum has been the industry's standard dummy text ever since the 1500s, when an unknown printer took a galley of type and scrambled it to make a type specimen book.</w:t>
      </w:r>
    </w:p>
    <w:p w14:paraId="7DF8485D" w14:textId="77777777" w:rsidR="00AC69DB" w:rsidRPr="00AC69DB" w:rsidRDefault="00AC69DB" w:rsidP="00AC69DB">
      <w:pPr>
        <w:spacing w:line="240" w:lineRule="auto"/>
      </w:pPr>
      <w:r w:rsidRPr="00AC69DB">
        <w:t xml:space="preserve">      &lt;/font&gt;</w:t>
      </w:r>
    </w:p>
    <w:p w14:paraId="38FD04A8" w14:textId="77777777" w:rsidR="00AC69DB" w:rsidRPr="00AC69DB" w:rsidRDefault="00AC69DB" w:rsidP="00AC69DB">
      <w:pPr>
        <w:spacing w:line="240" w:lineRule="auto"/>
      </w:pPr>
      <w:r w:rsidRPr="00AC69DB">
        <w:t xml:space="preserve">      &lt;font face="Helvetica"&gt;</w:t>
      </w:r>
    </w:p>
    <w:p w14:paraId="5DA87806" w14:textId="77777777" w:rsidR="00AC69DB" w:rsidRPr="00AC69DB" w:rsidRDefault="00AC69DB" w:rsidP="00AC69DB">
      <w:pPr>
        <w:spacing w:line="240" w:lineRule="auto"/>
      </w:pPr>
      <w:r w:rsidRPr="00AC69DB">
        <w:t xml:space="preserve">        It has survived not only five centuries, but also the leap into electronic typesetting, remaining essentially unchanged.</w:t>
      </w:r>
    </w:p>
    <w:p w14:paraId="2311539A" w14:textId="77777777" w:rsidR="00AC69DB" w:rsidRPr="00AC69DB" w:rsidRDefault="00AC69DB" w:rsidP="00AC69DB">
      <w:pPr>
        <w:spacing w:line="240" w:lineRule="auto"/>
      </w:pPr>
      <w:r w:rsidRPr="00AC69DB">
        <w:t xml:space="preserve">      &lt;/font&gt;</w:t>
      </w:r>
    </w:p>
    <w:p w14:paraId="6AC0F11E" w14:textId="77777777" w:rsidR="00AC69DB" w:rsidRPr="00AC69DB" w:rsidRDefault="00AC69DB" w:rsidP="00AC69DB">
      <w:pPr>
        <w:spacing w:line="240" w:lineRule="auto"/>
      </w:pPr>
      <w:r w:rsidRPr="00AC69DB">
        <w:t xml:space="preserve">      &lt;font face="Georgia"&gt;</w:t>
      </w:r>
    </w:p>
    <w:p w14:paraId="06EEF241" w14:textId="77777777" w:rsidR="00AC69DB" w:rsidRPr="00AC69DB" w:rsidRDefault="00AC69DB" w:rsidP="00AC69DB">
      <w:pPr>
        <w:spacing w:line="240" w:lineRule="auto"/>
      </w:pPr>
      <w:r w:rsidRPr="00AC69DB">
        <w:t xml:space="preserve">        It was popularised in the 1960s with the release of Letraset sheets containing Lorem Ipsum passages, and more recently with desktop publishing software like Aldus PageMaker including versions of Lorem Ipsum.</w:t>
      </w:r>
    </w:p>
    <w:p w14:paraId="17D05FBD" w14:textId="77777777" w:rsidR="00AC69DB" w:rsidRPr="00AC69DB" w:rsidRDefault="00AC69DB" w:rsidP="00AC69DB">
      <w:pPr>
        <w:spacing w:line="240" w:lineRule="auto"/>
      </w:pPr>
      <w:r w:rsidRPr="00AC69DB">
        <w:t xml:space="preserve">      &lt;/font&gt;</w:t>
      </w:r>
    </w:p>
    <w:p w14:paraId="2FF58B03" w14:textId="77777777" w:rsidR="00AC69DB" w:rsidRPr="00AC69DB" w:rsidRDefault="00AC69DB" w:rsidP="00AC69DB">
      <w:pPr>
        <w:spacing w:line="240" w:lineRule="auto"/>
      </w:pPr>
      <w:r w:rsidRPr="00AC69DB">
        <w:t xml:space="preserve">    &lt;/p&gt;</w:t>
      </w:r>
    </w:p>
    <w:p w14:paraId="79E2B226" w14:textId="77777777" w:rsidR="00AC69DB" w:rsidRPr="00AC69DB" w:rsidRDefault="00AC69DB" w:rsidP="00AC69DB">
      <w:pPr>
        <w:spacing w:line="240" w:lineRule="auto"/>
      </w:pPr>
      <w:r w:rsidRPr="00AC69DB">
        <w:t xml:space="preserve">  &lt;/div&gt;</w:t>
      </w:r>
    </w:p>
    <w:p w14:paraId="08D967A0" w14:textId="77777777" w:rsidR="00AC69DB" w:rsidRPr="00AC69DB" w:rsidRDefault="00AC69DB" w:rsidP="00AC69DB">
      <w:pPr>
        <w:spacing w:line="240" w:lineRule="auto"/>
      </w:pPr>
      <w:r w:rsidRPr="00AC69DB">
        <w:t xml:space="preserve">  &lt;div class="Des"&gt;</w:t>
      </w:r>
    </w:p>
    <w:p w14:paraId="17691681" w14:textId="77777777" w:rsidR="00AC69DB" w:rsidRPr="00AC69DB" w:rsidRDefault="00AC69DB" w:rsidP="00AC69DB">
      <w:pPr>
        <w:spacing w:line="240" w:lineRule="auto"/>
      </w:pPr>
      <w:r w:rsidRPr="00AC69DB">
        <w:t xml:space="preserve">    &lt;p&gt;</w:t>
      </w:r>
    </w:p>
    <w:p w14:paraId="3591213D" w14:textId="77777777" w:rsidR="00AC69DB" w:rsidRPr="00AC69DB" w:rsidRDefault="00AC69DB" w:rsidP="00AC69DB">
      <w:pPr>
        <w:spacing w:line="240" w:lineRule="auto"/>
      </w:pPr>
      <w:r w:rsidRPr="00AC69DB">
        <w:lastRenderedPageBreak/>
        <w:t xml:space="preserve">      &lt;u&gt;The Street Lawyer&lt;/u&gt; by &lt;u&gt;John Grisham&lt;/u&gt;. This book is about a lawyer who begins re-evaluating his priorities in life when a bad</w:t>
      </w:r>
    </w:p>
    <w:p w14:paraId="1BB4FADA" w14:textId="77777777" w:rsidR="00AC69DB" w:rsidRPr="00AC69DB" w:rsidRDefault="00AC69DB" w:rsidP="00AC69DB">
      <w:pPr>
        <w:spacing w:line="240" w:lineRule="auto"/>
      </w:pPr>
      <w:r w:rsidRPr="00AC69DB">
        <w:t xml:space="preserve">      incident occurs within his law firm. Consequently, he becomes acquainted with the inner city streets, and realizes the harsh existence of the homeless, and vows to give them a chance in the courts. &lt;u&gt;The Street Lawyer&lt;/u&gt; is a</w:t>
      </w:r>
    </w:p>
    <w:p w14:paraId="090840EF" w14:textId="77777777" w:rsidR="00AC69DB" w:rsidRPr="00AC69DB" w:rsidRDefault="00AC69DB" w:rsidP="00AC69DB">
      <w:pPr>
        <w:spacing w:line="240" w:lineRule="auto"/>
      </w:pPr>
      <w:r w:rsidRPr="00AC69DB">
        <w:t xml:space="preserve">      &lt;b&gt;&lt;i&gt;great&lt;/i&gt;&lt;/b&gt;</w:t>
      </w:r>
    </w:p>
    <w:p w14:paraId="1CAFCC18" w14:textId="77777777" w:rsidR="00AC69DB" w:rsidRPr="00AC69DB" w:rsidRDefault="00AC69DB" w:rsidP="00AC69DB">
      <w:pPr>
        <w:spacing w:line="240" w:lineRule="auto"/>
      </w:pPr>
      <w:r w:rsidRPr="00AC69DB">
        <w:t xml:space="preserve">      book. It is &lt;b&gt;&lt;i&gt;well written&lt;/i&gt;&lt;/b&gt; and &lt;b&gt;&lt;i&gt;interesting&lt;/i&gt;&lt;/b&gt;. Other books by &lt;u&gt;John Grisham&lt;/u&gt; include &lt;u&gt;The Firm&lt;/u&gt;, &lt;u&gt;The Pelican Brief&lt;/u&gt;, and &lt;u&gt;The Client&lt;/u&gt;.</w:t>
      </w:r>
    </w:p>
    <w:p w14:paraId="1F358232" w14:textId="77777777" w:rsidR="00AC69DB" w:rsidRPr="00AC69DB" w:rsidRDefault="00AC69DB" w:rsidP="00AC69DB">
      <w:pPr>
        <w:spacing w:line="240" w:lineRule="auto"/>
      </w:pPr>
      <w:r w:rsidRPr="00AC69DB">
        <w:t xml:space="preserve">    &lt;/p&gt;</w:t>
      </w:r>
    </w:p>
    <w:p w14:paraId="62D08AF5" w14:textId="77777777" w:rsidR="00AC69DB" w:rsidRPr="00AC69DB" w:rsidRDefault="00AC69DB" w:rsidP="00AC69DB">
      <w:pPr>
        <w:spacing w:line="240" w:lineRule="auto"/>
      </w:pPr>
      <w:r w:rsidRPr="00AC69DB">
        <w:t xml:space="preserve">  &lt;/div&gt;</w:t>
      </w:r>
    </w:p>
    <w:p w14:paraId="756FCE30" w14:textId="77777777" w:rsidR="00AC69DB" w:rsidRPr="00AC69DB" w:rsidRDefault="00AC69DB" w:rsidP="00AC69DB">
      <w:pPr>
        <w:spacing w:line="240" w:lineRule="auto"/>
      </w:pPr>
      <w:r w:rsidRPr="00AC69DB">
        <w:t xml:space="preserve">  &lt;div class="Headname"&gt;</w:t>
      </w:r>
    </w:p>
    <w:p w14:paraId="5D460AEF" w14:textId="77777777" w:rsidR="00AC69DB" w:rsidRPr="00AC69DB" w:rsidRDefault="00AC69DB" w:rsidP="00AC69DB">
      <w:pPr>
        <w:spacing w:line="240" w:lineRule="auto"/>
      </w:pPr>
      <w:r w:rsidRPr="00AC69DB">
        <w:t xml:space="preserve">    &lt;h6&gt;S&lt;/h6&gt;</w:t>
      </w:r>
    </w:p>
    <w:p w14:paraId="631E6AA2" w14:textId="77777777" w:rsidR="00AC69DB" w:rsidRPr="00AC69DB" w:rsidRDefault="00AC69DB" w:rsidP="00AC69DB">
      <w:pPr>
        <w:spacing w:line="240" w:lineRule="auto"/>
      </w:pPr>
      <w:r w:rsidRPr="00AC69DB">
        <w:t xml:space="preserve">    &lt;h5&gt;h&lt;/h5&gt;</w:t>
      </w:r>
    </w:p>
    <w:p w14:paraId="20EDB3B4" w14:textId="77777777" w:rsidR="00AC69DB" w:rsidRPr="00AC69DB" w:rsidRDefault="00AC69DB" w:rsidP="00AC69DB">
      <w:pPr>
        <w:spacing w:line="240" w:lineRule="auto"/>
      </w:pPr>
      <w:r w:rsidRPr="00AC69DB">
        <w:t xml:space="preserve">    &lt;h4&gt;a&lt;/h4&gt;</w:t>
      </w:r>
    </w:p>
    <w:p w14:paraId="5A13B49D" w14:textId="77777777" w:rsidR="00AC69DB" w:rsidRPr="00AC69DB" w:rsidRDefault="00AC69DB" w:rsidP="00AC69DB">
      <w:pPr>
        <w:spacing w:line="240" w:lineRule="auto"/>
      </w:pPr>
      <w:r w:rsidRPr="00AC69DB">
        <w:t xml:space="preserve">    &lt;h3&gt;k&lt;/h3&gt;</w:t>
      </w:r>
    </w:p>
    <w:p w14:paraId="4104DC07" w14:textId="77777777" w:rsidR="00AC69DB" w:rsidRPr="00AC69DB" w:rsidRDefault="00AC69DB" w:rsidP="00AC69DB">
      <w:pPr>
        <w:spacing w:line="240" w:lineRule="auto"/>
      </w:pPr>
      <w:r w:rsidRPr="00AC69DB">
        <w:t xml:space="preserve">    &lt;h2&gt;t&lt;/h2&gt;</w:t>
      </w:r>
    </w:p>
    <w:p w14:paraId="7279CF15" w14:textId="77777777" w:rsidR="00AC69DB" w:rsidRPr="00AC69DB" w:rsidRDefault="00AC69DB" w:rsidP="00AC69DB">
      <w:pPr>
        <w:spacing w:line="240" w:lineRule="auto"/>
      </w:pPr>
      <w:r w:rsidRPr="00AC69DB">
        <w:t xml:space="preserve">    &lt;h1&gt;h&lt;/h1&gt;</w:t>
      </w:r>
    </w:p>
    <w:p w14:paraId="460A50F7" w14:textId="77777777" w:rsidR="00AC69DB" w:rsidRPr="00AC69DB" w:rsidRDefault="00AC69DB" w:rsidP="00AC69DB">
      <w:pPr>
        <w:spacing w:line="240" w:lineRule="auto"/>
      </w:pPr>
      <w:r w:rsidRPr="00AC69DB">
        <w:t xml:space="preserve">    &lt;h1&gt;i&lt;/h1&gt;</w:t>
      </w:r>
    </w:p>
    <w:p w14:paraId="14D0E2C8" w14:textId="77777777" w:rsidR="00AC69DB" w:rsidRPr="00AC69DB" w:rsidRDefault="00AC69DB" w:rsidP="00AC69DB">
      <w:pPr>
        <w:spacing w:line="240" w:lineRule="auto"/>
      </w:pPr>
      <w:r w:rsidRPr="00AC69DB">
        <w:t xml:space="preserve">  &lt;/div&gt;</w:t>
      </w:r>
    </w:p>
    <w:p w14:paraId="2C98DE56" w14:textId="77777777" w:rsidR="00AC69DB" w:rsidRPr="00AC69DB" w:rsidRDefault="00AC69DB" w:rsidP="00AC69DB">
      <w:pPr>
        <w:spacing w:line="240" w:lineRule="auto"/>
      </w:pPr>
      <w:r w:rsidRPr="00AC69DB">
        <w:t xml:space="preserve">  &lt;div class="comment"&gt;</w:t>
      </w:r>
    </w:p>
    <w:p w14:paraId="7F964E3F" w14:textId="77777777" w:rsidR="00AC69DB" w:rsidRPr="00AC69DB" w:rsidRDefault="00AC69DB" w:rsidP="00AC69DB">
      <w:pPr>
        <w:spacing w:line="240" w:lineRule="auto"/>
      </w:pPr>
      <w:r w:rsidRPr="00AC69DB">
        <w:t xml:space="preserve">    &lt;!-- This is a comment --&gt;</w:t>
      </w:r>
    </w:p>
    <w:p w14:paraId="4444D241" w14:textId="77777777" w:rsidR="00AC69DB" w:rsidRPr="00AC69DB" w:rsidRDefault="00AC69DB" w:rsidP="00AC69DB">
      <w:pPr>
        <w:spacing w:line="240" w:lineRule="auto"/>
      </w:pPr>
      <w:r w:rsidRPr="00AC69DB">
        <w:t xml:space="preserve">  &lt;/div&gt;</w:t>
      </w:r>
    </w:p>
    <w:p w14:paraId="1F42DBC3" w14:textId="77777777" w:rsidR="00AC69DB" w:rsidRPr="00AC69DB" w:rsidRDefault="00AC69DB" w:rsidP="00AC69DB">
      <w:pPr>
        <w:spacing w:line="240" w:lineRule="auto"/>
      </w:pPr>
      <w:r w:rsidRPr="00AC69DB">
        <w:t>&lt;pre class="c-exec" style="max-height: 600px; position: relative;"&gt;</w:t>
      </w:r>
    </w:p>
    <w:p w14:paraId="62F57AA4" w14:textId="77777777" w:rsidR="00AC69DB" w:rsidRPr="00AC69DB" w:rsidRDefault="00AC69DB" w:rsidP="00AC69DB">
      <w:pPr>
        <w:spacing w:line="240" w:lineRule="auto"/>
      </w:pPr>
      <w:r w:rsidRPr="00AC69DB">
        <w:t xml:space="preserve">  &lt;code class="c hljs cpp"&gt;&lt;span class="hljs-meta"&gt;#&lt;span class="hljs-meta-keyword"&gt;include&lt;/span&gt; &lt;span class="hljs-meta-string"&gt;&amp;lt;stdio.h&amp;gt;&lt;/span&gt;&lt;/span&gt;</w:t>
      </w:r>
    </w:p>
    <w:p w14:paraId="7E6EC542" w14:textId="77777777" w:rsidR="00AC69DB" w:rsidRPr="00AC69DB" w:rsidRDefault="00AC69DB" w:rsidP="00AC69DB">
      <w:pPr>
        <w:spacing w:line="240" w:lineRule="auto"/>
      </w:pPr>
      <w:r w:rsidRPr="00AC69DB">
        <w:t>&lt;span class="hljs-function"&gt;&lt;span class="hljs-keyword"&gt;int&lt;/span&gt; &lt;span class="hljs-title"&gt;main&lt;/span&gt;&lt;span class="hljs-params"&gt;()&lt;/span&gt; &lt;/span&gt;{</w:t>
      </w:r>
    </w:p>
    <w:p w14:paraId="7A927374" w14:textId="77777777" w:rsidR="00AC69DB" w:rsidRPr="00AC69DB" w:rsidRDefault="00AC69DB" w:rsidP="00AC69DB">
      <w:pPr>
        <w:spacing w:line="240" w:lineRule="auto"/>
      </w:pPr>
      <w:r w:rsidRPr="00AC69DB">
        <w:t xml:space="preserve">    &lt;span class="hljs-keyword"&gt;int&lt;/span&gt; number;</w:t>
      </w:r>
    </w:p>
    <w:p w14:paraId="5F641A5B" w14:textId="77777777" w:rsidR="00AC69DB" w:rsidRPr="00AC69DB" w:rsidRDefault="00AC69DB" w:rsidP="00AC69DB">
      <w:pPr>
        <w:spacing w:line="240" w:lineRule="auto"/>
      </w:pPr>
      <w:r w:rsidRPr="00AC69DB">
        <w:lastRenderedPageBreak/>
        <w:t xml:space="preserve">    &lt;span class="hljs-built_in"&gt;printf&lt;/span&gt;(&lt;span class="hljs-string"&gt;"Enter an integer: "&lt;/span&gt;);</w:t>
      </w:r>
    </w:p>
    <w:p w14:paraId="1E540095" w14:textId="77777777" w:rsidR="00AC69DB" w:rsidRPr="00AC69DB" w:rsidRDefault="00AC69DB" w:rsidP="00AC69DB">
      <w:pPr>
        <w:spacing w:line="240" w:lineRule="auto"/>
      </w:pPr>
      <w:r w:rsidRPr="00AC69DB">
        <w:t xml:space="preserve">    &lt;span class="hljs-built_in"&gt;scanf&lt;/span&gt;(&lt;span class="hljs-string"&gt;"%d"&lt;/span&gt;, &amp;amp;number);</w:t>
      </w:r>
    </w:p>
    <w:p w14:paraId="17A720B5" w14:textId="77777777" w:rsidR="00AC69DB" w:rsidRPr="00AC69DB" w:rsidRDefault="00AC69DB" w:rsidP="00AC69DB">
      <w:pPr>
        <w:spacing w:line="240" w:lineRule="auto"/>
      </w:pPr>
      <w:r w:rsidRPr="00AC69DB">
        <w:t xml:space="preserve">    &lt;span class="hljs-built_in"&gt;printf&lt;/span&gt;(&lt;span class="hljs-string"&gt;"You entered: %d"&lt;/span&gt;, number);</w:t>
      </w:r>
    </w:p>
    <w:p w14:paraId="019E8BA9" w14:textId="77777777" w:rsidR="00AC69DB" w:rsidRPr="00AC69DB" w:rsidRDefault="00AC69DB" w:rsidP="00AC69DB">
      <w:pPr>
        <w:spacing w:line="240" w:lineRule="auto"/>
      </w:pPr>
    </w:p>
    <w:p w14:paraId="3A6085F2" w14:textId="77777777" w:rsidR="00AC69DB" w:rsidRPr="00AC69DB" w:rsidRDefault="00AC69DB" w:rsidP="00AC69DB">
      <w:pPr>
        <w:spacing w:line="240" w:lineRule="auto"/>
      </w:pPr>
      <w:r w:rsidRPr="00AC69DB">
        <w:t xml:space="preserve">    &lt;span class="hljs-keyword"&gt;return&lt;/span&gt; &lt;span class="hljs-number"&gt;0&lt;/span&gt;;</w:t>
      </w:r>
    </w:p>
    <w:p w14:paraId="23FF6D8F" w14:textId="77777777" w:rsidR="00AC69DB" w:rsidRPr="00AC69DB" w:rsidRDefault="00AC69DB" w:rsidP="00AC69DB">
      <w:pPr>
        <w:spacing w:line="240" w:lineRule="auto"/>
      </w:pPr>
      <w:r w:rsidRPr="00AC69DB">
        <w:t>}</w:t>
      </w:r>
    </w:p>
    <w:p w14:paraId="191AC152" w14:textId="77777777" w:rsidR="00AC69DB" w:rsidRPr="00AC69DB" w:rsidRDefault="00AC69DB" w:rsidP="00AC69DB">
      <w:pPr>
        <w:spacing w:line="240" w:lineRule="auto"/>
      </w:pPr>
      <w:r w:rsidRPr="00AC69DB">
        <w:t>&lt;/code&gt;&lt;div class="open_grepper_editor" title="Edit &amp;amp; Save To Grepper"&gt;&lt;/div&gt;&lt;/pre</w:t>
      </w:r>
    </w:p>
    <w:p w14:paraId="32772D5F" w14:textId="13E832AE" w:rsidR="00AC69DB" w:rsidRDefault="00AC69DB" w:rsidP="00AC69DB">
      <w:pPr>
        <w:spacing w:line="240" w:lineRule="auto"/>
      </w:pPr>
      <w:r w:rsidRPr="00AC69DB">
        <w:t>&lt;/html&gt;</w:t>
      </w:r>
    </w:p>
    <w:p w14:paraId="4DECEE70" w14:textId="5BC4A4D7" w:rsidR="00AC69DB" w:rsidRDefault="00AC69DB" w:rsidP="00AC69DB">
      <w:pPr>
        <w:spacing w:line="240" w:lineRule="auto"/>
        <w:rPr>
          <w:b/>
          <w:bCs/>
        </w:rPr>
      </w:pPr>
      <w:r w:rsidRPr="00AC69DB">
        <w:rPr>
          <w:b/>
          <w:bCs/>
        </w:rPr>
        <w:t>Output:</w:t>
      </w:r>
    </w:p>
    <w:p w14:paraId="21F4A546" w14:textId="32E77ECD" w:rsidR="00AC69DB" w:rsidRDefault="00AC69DB" w:rsidP="00AC69DB">
      <w:pPr>
        <w:spacing w:line="240" w:lineRule="auto"/>
        <w:rPr>
          <w:b/>
          <w:bCs/>
        </w:rPr>
      </w:pPr>
      <w:r w:rsidRPr="00147450">
        <w:rPr>
          <w:b/>
          <w:bCs/>
          <w:noProof/>
          <w:sz w:val="24"/>
          <w:szCs w:val="24"/>
        </w:rPr>
        <w:drawing>
          <wp:inline distT="0" distB="0" distL="0" distR="0" wp14:anchorId="279AF3E3" wp14:editId="1EB578C9">
            <wp:extent cx="5486400" cy="26489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648984"/>
                    </a:xfrm>
                    <a:prstGeom prst="rect">
                      <a:avLst/>
                    </a:prstGeom>
                  </pic:spPr>
                </pic:pic>
              </a:graphicData>
            </a:graphic>
          </wp:inline>
        </w:drawing>
      </w:r>
    </w:p>
    <w:p w14:paraId="75F858C2" w14:textId="054DB5A2" w:rsidR="00AC69DB" w:rsidRDefault="00AC69DB" w:rsidP="00AC69DB">
      <w:pPr>
        <w:spacing w:line="240" w:lineRule="auto"/>
        <w:rPr>
          <w:b/>
          <w:bCs/>
        </w:rPr>
      </w:pPr>
      <w:r w:rsidRPr="00147450">
        <w:rPr>
          <w:b/>
          <w:bCs/>
          <w:noProof/>
          <w:sz w:val="24"/>
          <w:szCs w:val="24"/>
        </w:rPr>
        <w:lastRenderedPageBreak/>
        <w:drawing>
          <wp:inline distT="0" distB="0" distL="0" distR="0" wp14:anchorId="59B1085A" wp14:editId="00D84EA5">
            <wp:extent cx="5486400" cy="26532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653239"/>
                    </a:xfrm>
                    <a:prstGeom prst="rect">
                      <a:avLst/>
                    </a:prstGeom>
                  </pic:spPr>
                </pic:pic>
              </a:graphicData>
            </a:graphic>
          </wp:inline>
        </w:drawing>
      </w:r>
    </w:p>
    <w:p w14:paraId="015CB003" w14:textId="77777777" w:rsidR="00AC69DB" w:rsidRPr="00AC69DB" w:rsidRDefault="00AC69DB" w:rsidP="00AC69DB"/>
    <w:p w14:paraId="1AF7EDB6" w14:textId="5EC9586B" w:rsidR="00C6554A" w:rsidRPr="00AC69DB" w:rsidRDefault="00AC69DB" w:rsidP="00C6554A">
      <w:pPr>
        <w:pStyle w:val="Heading2"/>
        <w:rPr>
          <w:rFonts w:asciiTheme="minorHAnsi" w:hAnsiTheme="minorHAnsi"/>
          <w:sz w:val="22"/>
        </w:rPr>
      </w:pPr>
      <w:r>
        <w:rPr>
          <w:rFonts w:asciiTheme="minorHAnsi" w:hAnsiTheme="minorHAnsi"/>
          <w:sz w:val="22"/>
        </w:rPr>
        <w:t>Question 2)</w:t>
      </w:r>
    </w:p>
    <w:p w14:paraId="7568B309" w14:textId="44A93D90" w:rsidR="003C5009" w:rsidRDefault="00AC69DB" w:rsidP="00AC69DB">
      <w:pPr>
        <w:rPr>
          <w:b/>
          <w:bCs/>
        </w:rPr>
      </w:pPr>
      <w:r w:rsidRPr="00AC69DB">
        <w:rPr>
          <w:b/>
          <w:bCs/>
        </w:rPr>
        <w:t>Code:</w:t>
      </w:r>
    </w:p>
    <w:p w14:paraId="23B2038E" w14:textId="77777777" w:rsidR="003C5009" w:rsidRDefault="003C5009" w:rsidP="003C5009">
      <w:pPr>
        <w:spacing w:line="240" w:lineRule="auto"/>
        <w:rPr>
          <w:sz w:val="24"/>
          <w:szCs w:val="24"/>
        </w:rPr>
      </w:pPr>
      <w:r>
        <w:rPr>
          <w:sz w:val="24"/>
          <w:szCs w:val="24"/>
        </w:rPr>
        <w:t>Code:</w:t>
      </w:r>
    </w:p>
    <w:p w14:paraId="7F3F2FE1" w14:textId="77777777" w:rsidR="003C5009" w:rsidRPr="00147450" w:rsidRDefault="003C5009" w:rsidP="003C5009">
      <w:pPr>
        <w:spacing w:line="240" w:lineRule="auto"/>
        <w:rPr>
          <w:sz w:val="24"/>
          <w:szCs w:val="24"/>
        </w:rPr>
      </w:pPr>
      <w:r w:rsidRPr="00147450">
        <w:rPr>
          <w:sz w:val="24"/>
          <w:szCs w:val="24"/>
        </w:rPr>
        <w:t>&lt;!DOCTYPE html&gt;</w:t>
      </w:r>
    </w:p>
    <w:p w14:paraId="361CCE03" w14:textId="77777777" w:rsidR="003C5009" w:rsidRPr="00147450" w:rsidRDefault="003C5009" w:rsidP="003C5009">
      <w:pPr>
        <w:spacing w:line="240" w:lineRule="auto"/>
        <w:rPr>
          <w:sz w:val="24"/>
          <w:szCs w:val="24"/>
        </w:rPr>
      </w:pPr>
      <w:r w:rsidRPr="00147450">
        <w:rPr>
          <w:sz w:val="24"/>
          <w:szCs w:val="24"/>
        </w:rPr>
        <w:t>&lt;html lang="en" dir="ltr"&gt;</w:t>
      </w:r>
    </w:p>
    <w:p w14:paraId="0A182BED" w14:textId="77777777" w:rsidR="003C5009" w:rsidRPr="00147450" w:rsidRDefault="003C5009" w:rsidP="003C5009">
      <w:pPr>
        <w:spacing w:line="240" w:lineRule="auto"/>
        <w:rPr>
          <w:sz w:val="24"/>
          <w:szCs w:val="24"/>
        </w:rPr>
      </w:pPr>
    </w:p>
    <w:p w14:paraId="5C59C69D" w14:textId="77777777" w:rsidR="003C5009" w:rsidRPr="00147450" w:rsidRDefault="003C5009" w:rsidP="003C5009">
      <w:pPr>
        <w:spacing w:line="240" w:lineRule="auto"/>
        <w:rPr>
          <w:sz w:val="24"/>
          <w:szCs w:val="24"/>
        </w:rPr>
      </w:pPr>
      <w:r w:rsidRPr="00147450">
        <w:rPr>
          <w:sz w:val="24"/>
          <w:szCs w:val="24"/>
        </w:rPr>
        <w:t>&lt;head&gt;</w:t>
      </w:r>
    </w:p>
    <w:p w14:paraId="7B25529E" w14:textId="77777777" w:rsidR="003C5009" w:rsidRPr="00147450" w:rsidRDefault="003C5009" w:rsidP="003C5009">
      <w:pPr>
        <w:spacing w:line="240" w:lineRule="auto"/>
        <w:rPr>
          <w:sz w:val="24"/>
          <w:szCs w:val="24"/>
        </w:rPr>
      </w:pPr>
      <w:r w:rsidRPr="00147450">
        <w:rPr>
          <w:sz w:val="24"/>
          <w:szCs w:val="24"/>
        </w:rPr>
        <w:t xml:space="preserve">  &lt;meta charset="utf-8"&gt;</w:t>
      </w:r>
    </w:p>
    <w:p w14:paraId="61DF7294" w14:textId="77777777" w:rsidR="003C5009" w:rsidRPr="00147450" w:rsidRDefault="003C5009" w:rsidP="003C5009">
      <w:pPr>
        <w:spacing w:line="240" w:lineRule="auto"/>
        <w:rPr>
          <w:sz w:val="24"/>
          <w:szCs w:val="24"/>
        </w:rPr>
      </w:pPr>
      <w:r w:rsidRPr="00147450">
        <w:rPr>
          <w:sz w:val="24"/>
          <w:szCs w:val="24"/>
        </w:rPr>
        <w:t xml:space="preserve">  &lt;title&gt;About Me&lt;/title&gt;</w:t>
      </w:r>
    </w:p>
    <w:p w14:paraId="543B8948" w14:textId="77777777" w:rsidR="003C5009" w:rsidRPr="00147450" w:rsidRDefault="003C5009" w:rsidP="003C5009">
      <w:pPr>
        <w:spacing w:line="240" w:lineRule="auto"/>
        <w:rPr>
          <w:sz w:val="24"/>
          <w:szCs w:val="24"/>
        </w:rPr>
      </w:pPr>
      <w:r w:rsidRPr="00147450">
        <w:rPr>
          <w:sz w:val="24"/>
          <w:szCs w:val="24"/>
        </w:rPr>
        <w:t xml:space="preserve">  &lt;link rel="stylesheet" href="styleme.css"&gt;</w:t>
      </w:r>
    </w:p>
    <w:p w14:paraId="0B0E701E" w14:textId="77777777" w:rsidR="003C5009" w:rsidRPr="00147450" w:rsidRDefault="003C5009" w:rsidP="003C5009">
      <w:pPr>
        <w:spacing w:line="240" w:lineRule="auto"/>
        <w:rPr>
          <w:sz w:val="24"/>
          <w:szCs w:val="24"/>
        </w:rPr>
      </w:pPr>
      <w:r w:rsidRPr="00147450">
        <w:rPr>
          <w:sz w:val="24"/>
          <w:szCs w:val="24"/>
        </w:rPr>
        <w:t xml:space="preserve">  &lt;style&gt;</w:t>
      </w:r>
    </w:p>
    <w:p w14:paraId="43EFE406" w14:textId="77777777" w:rsidR="003C5009" w:rsidRPr="00147450" w:rsidRDefault="003C5009" w:rsidP="003C5009">
      <w:pPr>
        <w:spacing w:line="240" w:lineRule="auto"/>
        <w:rPr>
          <w:sz w:val="24"/>
          <w:szCs w:val="24"/>
        </w:rPr>
      </w:pPr>
      <w:r w:rsidRPr="00147450">
        <w:rPr>
          <w:sz w:val="24"/>
          <w:szCs w:val="24"/>
        </w:rPr>
        <w:t xml:space="preserve">    ul,ol{</w:t>
      </w:r>
    </w:p>
    <w:p w14:paraId="650B8BB3" w14:textId="77777777" w:rsidR="003C5009" w:rsidRPr="00147450" w:rsidRDefault="003C5009" w:rsidP="003C5009">
      <w:pPr>
        <w:spacing w:line="240" w:lineRule="auto"/>
        <w:rPr>
          <w:sz w:val="24"/>
          <w:szCs w:val="24"/>
        </w:rPr>
      </w:pPr>
      <w:r w:rsidRPr="00147450">
        <w:rPr>
          <w:sz w:val="24"/>
          <w:szCs w:val="24"/>
        </w:rPr>
        <w:t xml:space="preserve">      text-align: center;</w:t>
      </w:r>
    </w:p>
    <w:p w14:paraId="06FB43D9" w14:textId="77777777" w:rsidR="003C5009" w:rsidRPr="00147450" w:rsidRDefault="003C5009" w:rsidP="003C5009">
      <w:pPr>
        <w:spacing w:line="240" w:lineRule="auto"/>
        <w:rPr>
          <w:sz w:val="24"/>
          <w:szCs w:val="24"/>
        </w:rPr>
      </w:pPr>
      <w:r w:rsidRPr="00147450">
        <w:rPr>
          <w:sz w:val="24"/>
          <w:szCs w:val="24"/>
        </w:rPr>
        <w:t xml:space="preserve">      list-style-position: inside;</w:t>
      </w:r>
    </w:p>
    <w:p w14:paraId="70668BEF" w14:textId="77777777" w:rsidR="003C5009" w:rsidRPr="00147450" w:rsidRDefault="003C5009" w:rsidP="003C5009">
      <w:pPr>
        <w:spacing w:line="240" w:lineRule="auto"/>
        <w:rPr>
          <w:sz w:val="24"/>
          <w:szCs w:val="24"/>
        </w:rPr>
      </w:pPr>
      <w:r w:rsidRPr="00147450">
        <w:rPr>
          <w:sz w:val="24"/>
          <w:szCs w:val="24"/>
        </w:rPr>
        <w:t xml:space="preserve">    }</w:t>
      </w:r>
    </w:p>
    <w:p w14:paraId="29134131" w14:textId="77777777" w:rsidR="003C5009" w:rsidRPr="00147450" w:rsidRDefault="003C5009" w:rsidP="003C5009">
      <w:pPr>
        <w:spacing w:line="240" w:lineRule="auto"/>
        <w:rPr>
          <w:sz w:val="24"/>
          <w:szCs w:val="24"/>
        </w:rPr>
      </w:pPr>
      <w:r w:rsidRPr="00147450">
        <w:rPr>
          <w:sz w:val="24"/>
          <w:szCs w:val="24"/>
        </w:rPr>
        <w:t xml:space="preserve">    &lt;/style&gt;</w:t>
      </w:r>
    </w:p>
    <w:p w14:paraId="62B8C7E5" w14:textId="77777777" w:rsidR="003C5009" w:rsidRPr="00147450" w:rsidRDefault="003C5009" w:rsidP="003C5009">
      <w:pPr>
        <w:spacing w:line="240" w:lineRule="auto"/>
        <w:rPr>
          <w:sz w:val="24"/>
          <w:szCs w:val="24"/>
        </w:rPr>
      </w:pPr>
      <w:r w:rsidRPr="00147450">
        <w:rPr>
          <w:sz w:val="24"/>
          <w:szCs w:val="24"/>
        </w:rPr>
        <w:lastRenderedPageBreak/>
        <w:t>&lt;/head&gt;</w:t>
      </w:r>
    </w:p>
    <w:p w14:paraId="65D986E3" w14:textId="77777777" w:rsidR="003C5009" w:rsidRPr="00147450" w:rsidRDefault="003C5009" w:rsidP="003C5009">
      <w:pPr>
        <w:spacing w:line="240" w:lineRule="auto"/>
        <w:rPr>
          <w:sz w:val="24"/>
          <w:szCs w:val="24"/>
        </w:rPr>
      </w:pPr>
      <w:r w:rsidRPr="00147450">
        <w:rPr>
          <w:sz w:val="24"/>
          <w:szCs w:val="24"/>
        </w:rPr>
        <w:t>&lt;body&gt;</w:t>
      </w:r>
    </w:p>
    <w:p w14:paraId="6518A57A" w14:textId="77777777" w:rsidR="003C5009" w:rsidRPr="00147450" w:rsidRDefault="003C5009" w:rsidP="003C5009">
      <w:pPr>
        <w:spacing w:line="240" w:lineRule="auto"/>
        <w:rPr>
          <w:sz w:val="24"/>
          <w:szCs w:val="24"/>
        </w:rPr>
      </w:pPr>
      <w:r w:rsidRPr="00147450">
        <w:rPr>
          <w:sz w:val="24"/>
          <w:szCs w:val="24"/>
        </w:rPr>
        <w:t xml:space="preserve">  &lt;center&gt;</w:t>
      </w:r>
    </w:p>
    <w:p w14:paraId="7D91328D" w14:textId="77777777" w:rsidR="003C5009" w:rsidRPr="00147450" w:rsidRDefault="003C5009" w:rsidP="003C5009">
      <w:pPr>
        <w:spacing w:line="240" w:lineRule="auto"/>
        <w:rPr>
          <w:sz w:val="24"/>
          <w:szCs w:val="24"/>
        </w:rPr>
      </w:pPr>
      <w:r w:rsidRPr="00147450">
        <w:rPr>
          <w:sz w:val="24"/>
          <w:szCs w:val="24"/>
        </w:rPr>
        <w:t xml:space="preserve">  &lt;h1&gt;Shakthi T&lt;/h1&gt;</w:t>
      </w:r>
    </w:p>
    <w:p w14:paraId="464D4761" w14:textId="77777777" w:rsidR="003C5009" w:rsidRPr="00147450" w:rsidRDefault="003C5009" w:rsidP="003C5009">
      <w:pPr>
        <w:spacing w:line="240" w:lineRule="auto"/>
        <w:rPr>
          <w:sz w:val="24"/>
          <w:szCs w:val="24"/>
        </w:rPr>
      </w:pPr>
      <w:r w:rsidRPr="00147450">
        <w:rPr>
          <w:sz w:val="24"/>
          <w:szCs w:val="24"/>
        </w:rPr>
        <w:t xml:space="preserve">  &lt;p&gt;5/65, Sea View Avenue,2nd Cross Street, Chennai - 41&lt;/p&gt; &lt;br&gt;</w:t>
      </w:r>
    </w:p>
    <w:p w14:paraId="1DB82D55" w14:textId="77777777" w:rsidR="003C5009" w:rsidRPr="00147450" w:rsidRDefault="003C5009" w:rsidP="003C5009">
      <w:pPr>
        <w:spacing w:line="240" w:lineRule="auto"/>
        <w:rPr>
          <w:sz w:val="24"/>
          <w:szCs w:val="24"/>
        </w:rPr>
      </w:pPr>
      <w:r w:rsidRPr="00147450">
        <w:rPr>
          <w:sz w:val="24"/>
          <w:szCs w:val="24"/>
        </w:rPr>
        <w:t xml:space="preserve">  &lt;h2&gt;Description&lt;/h2&gt;</w:t>
      </w:r>
    </w:p>
    <w:p w14:paraId="3DAFC83B" w14:textId="77777777" w:rsidR="003C5009" w:rsidRPr="00147450" w:rsidRDefault="003C5009" w:rsidP="003C5009">
      <w:pPr>
        <w:spacing w:line="240" w:lineRule="auto"/>
        <w:rPr>
          <w:sz w:val="24"/>
          <w:szCs w:val="24"/>
        </w:rPr>
      </w:pPr>
      <w:r w:rsidRPr="00147450">
        <w:rPr>
          <w:sz w:val="24"/>
          <w:szCs w:val="24"/>
        </w:rPr>
        <w:t xml:space="preserve">  &lt;p&gt;I am Second year &lt;b&gt;Sophmore&lt;/b&gt; at VIT Vellore and a Professional &lt;b&gt;Web Developer.&lt;/b&gt;&lt;/p&gt;</w:t>
      </w:r>
    </w:p>
    <w:p w14:paraId="1BA15BAC" w14:textId="77777777" w:rsidR="003C5009" w:rsidRPr="00147450" w:rsidRDefault="003C5009" w:rsidP="003C5009">
      <w:pPr>
        <w:spacing w:line="240" w:lineRule="auto"/>
        <w:rPr>
          <w:sz w:val="24"/>
          <w:szCs w:val="24"/>
        </w:rPr>
      </w:pPr>
      <w:r w:rsidRPr="00147450">
        <w:rPr>
          <w:sz w:val="24"/>
          <w:szCs w:val="24"/>
        </w:rPr>
        <w:t xml:space="preserve">  &lt;br&gt;</w:t>
      </w:r>
    </w:p>
    <w:p w14:paraId="18469FF7" w14:textId="77777777" w:rsidR="003C5009" w:rsidRPr="00147450" w:rsidRDefault="003C5009" w:rsidP="003C5009">
      <w:pPr>
        <w:spacing w:line="240" w:lineRule="auto"/>
        <w:rPr>
          <w:sz w:val="24"/>
          <w:szCs w:val="24"/>
        </w:rPr>
      </w:pPr>
      <w:r w:rsidRPr="00147450">
        <w:rPr>
          <w:sz w:val="24"/>
          <w:szCs w:val="24"/>
        </w:rPr>
        <w:t xml:space="preserve">  &lt;h2&gt;Subjects&lt;/h2&gt;</w:t>
      </w:r>
    </w:p>
    <w:p w14:paraId="68738F55" w14:textId="77777777" w:rsidR="003C5009" w:rsidRPr="00147450" w:rsidRDefault="003C5009" w:rsidP="003C5009">
      <w:pPr>
        <w:spacing w:line="240" w:lineRule="auto"/>
        <w:rPr>
          <w:sz w:val="24"/>
          <w:szCs w:val="24"/>
        </w:rPr>
      </w:pPr>
      <w:r w:rsidRPr="00147450">
        <w:rPr>
          <w:sz w:val="24"/>
          <w:szCs w:val="24"/>
        </w:rPr>
        <w:t xml:space="preserve">  &lt;ul&gt;</w:t>
      </w:r>
    </w:p>
    <w:p w14:paraId="344EB075" w14:textId="77777777" w:rsidR="003C5009" w:rsidRPr="00147450" w:rsidRDefault="003C5009" w:rsidP="003C5009">
      <w:pPr>
        <w:spacing w:line="240" w:lineRule="auto"/>
        <w:rPr>
          <w:sz w:val="24"/>
          <w:szCs w:val="24"/>
        </w:rPr>
      </w:pPr>
      <w:r w:rsidRPr="00147450">
        <w:rPr>
          <w:sz w:val="24"/>
          <w:szCs w:val="24"/>
        </w:rPr>
        <w:t xml:space="preserve">    &lt;li style="color:#ff9292" ;&gt;Internet and Web programming - Learning to Build Websites &lt;/li&gt;</w:t>
      </w:r>
    </w:p>
    <w:p w14:paraId="49D446A7" w14:textId="77777777" w:rsidR="003C5009" w:rsidRPr="00147450" w:rsidRDefault="003C5009" w:rsidP="003C5009">
      <w:pPr>
        <w:spacing w:line="240" w:lineRule="auto"/>
        <w:rPr>
          <w:sz w:val="24"/>
          <w:szCs w:val="24"/>
        </w:rPr>
      </w:pPr>
      <w:r w:rsidRPr="00147450">
        <w:rPr>
          <w:sz w:val="24"/>
          <w:szCs w:val="24"/>
        </w:rPr>
        <w:t xml:space="preserve">    &lt;li&gt;Java Programming - Learning to Code in Java&lt;/li&gt;</w:t>
      </w:r>
    </w:p>
    <w:p w14:paraId="6FA75FD0" w14:textId="77777777" w:rsidR="003C5009" w:rsidRPr="00147450" w:rsidRDefault="003C5009" w:rsidP="003C5009">
      <w:pPr>
        <w:spacing w:line="240" w:lineRule="auto"/>
        <w:rPr>
          <w:sz w:val="24"/>
          <w:szCs w:val="24"/>
        </w:rPr>
      </w:pPr>
      <w:r w:rsidRPr="00147450">
        <w:rPr>
          <w:sz w:val="24"/>
          <w:szCs w:val="24"/>
        </w:rPr>
        <w:t xml:space="preserve">    &lt;li&gt;Operations Management - Learning to Deal with Opearations in a company&lt;/li&gt;</w:t>
      </w:r>
    </w:p>
    <w:p w14:paraId="0313A507" w14:textId="77777777" w:rsidR="003C5009" w:rsidRPr="00147450" w:rsidRDefault="003C5009" w:rsidP="003C5009">
      <w:pPr>
        <w:spacing w:line="240" w:lineRule="auto"/>
        <w:rPr>
          <w:sz w:val="24"/>
          <w:szCs w:val="24"/>
        </w:rPr>
      </w:pPr>
      <w:r w:rsidRPr="00147450">
        <w:rPr>
          <w:sz w:val="24"/>
          <w:szCs w:val="24"/>
        </w:rPr>
        <w:t xml:space="preserve">  &lt;/ul&gt;</w:t>
      </w:r>
    </w:p>
    <w:p w14:paraId="23AEB7C4" w14:textId="77777777" w:rsidR="003C5009" w:rsidRPr="00147450" w:rsidRDefault="003C5009" w:rsidP="003C5009">
      <w:pPr>
        <w:spacing w:line="240" w:lineRule="auto"/>
        <w:rPr>
          <w:sz w:val="24"/>
          <w:szCs w:val="24"/>
        </w:rPr>
      </w:pPr>
      <w:r w:rsidRPr="00147450">
        <w:rPr>
          <w:sz w:val="24"/>
          <w:szCs w:val="24"/>
        </w:rPr>
        <w:t xml:space="preserve">  &lt;h2&gt;TV Shows&lt;/h2&gt;</w:t>
      </w:r>
    </w:p>
    <w:p w14:paraId="00CC92DB" w14:textId="77777777" w:rsidR="003C5009" w:rsidRPr="00147450" w:rsidRDefault="003C5009" w:rsidP="003C5009">
      <w:pPr>
        <w:spacing w:line="240" w:lineRule="auto"/>
        <w:rPr>
          <w:sz w:val="24"/>
          <w:szCs w:val="24"/>
        </w:rPr>
      </w:pPr>
      <w:r w:rsidRPr="00147450">
        <w:rPr>
          <w:sz w:val="24"/>
          <w:szCs w:val="24"/>
        </w:rPr>
        <w:t xml:space="preserve">  &lt;ol&gt;</w:t>
      </w:r>
    </w:p>
    <w:p w14:paraId="432A8BF6" w14:textId="77777777" w:rsidR="003C5009" w:rsidRPr="00147450" w:rsidRDefault="003C5009" w:rsidP="003C5009">
      <w:pPr>
        <w:spacing w:line="240" w:lineRule="auto"/>
        <w:rPr>
          <w:sz w:val="24"/>
          <w:szCs w:val="24"/>
        </w:rPr>
      </w:pPr>
      <w:r w:rsidRPr="00147450">
        <w:rPr>
          <w:sz w:val="24"/>
          <w:szCs w:val="24"/>
        </w:rPr>
        <w:t xml:space="preserve">    &lt;a href="https://www.imdb.com/title/tt0108778/"&gt;</w:t>
      </w:r>
    </w:p>
    <w:p w14:paraId="5248433E" w14:textId="77777777" w:rsidR="003C5009" w:rsidRPr="00147450" w:rsidRDefault="003C5009" w:rsidP="003C5009">
      <w:pPr>
        <w:spacing w:line="240" w:lineRule="auto"/>
        <w:rPr>
          <w:sz w:val="24"/>
          <w:szCs w:val="24"/>
        </w:rPr>
      </w:pPr>
      <w:r w:rsidRPr="00147450">
        <w:rPr>
          <w:sz w:val="24"/>
          <w:szCs w:val="24"/>
        </w:rPr>
        <w:t xml:space="preserve">      &lt;li&gt;Friends&lt;/li&gt;</w:t>
      </w:r>
    </w:p>
    <w:p w14:paraId="394895E3" w14:textId="77777777" w:rsidR="003C5009" w:rsidRPr="00147450" w:rsidRDefault="003C5009" w:rsidP="003C5009">
      <w:pPr>
        <w:spacing w:line="240" w:lineRule="auto"/>
        <w:rPr>
          <w:sz w:val="24"/>
          <w:szCs w:val="24"/>
        </w:rPr>
      </w:pPr>
      <w:r w:rsidRPr="00147450">
        <w:rPr>
          <w:sz w:val="24"/>
          <w:szCs w:val="24"/>
        </w:rPr>
        <w:t xml:space="preserve">    &lt;/a&gt;</w:t>
      </w:r>
    </w:p>
    <w:p w14:paraId="30AB02AD" w14:textId="77777777" w:rsidR="003C5009" w:rsidRPr="00147450" w:rsidRDefault="003C5009" w:rsidP="003C5009">
      <w:pPr>
        <w:spacing w:line="240" w:lineRule="auto"/>
        <w:rPr>
          <w:sz w:val="24"/>
          <w:szCs w:val="24"/>
        </w:rPr>
      </w:pPr>
      <w:r w:rsidRPr="00147450">
        <w:rPr>
          <w:sz w:val="24"/>
          <w:szCs w:val="24"/>
        </w:rPr>
        <w:t xml:space="preserve">    &lt;li&gt;Brooklyn Nine Nine&lt;/li&gt;</w:t>
      </w:r>
    </w:p>
    <w:p w14:paraId="2B927F31" w14:textId="77777777" w:rsidR="003C5009" w:rsidRPr="00147450" w:rsidRDefault="003C5009" w:rsidP="003C5009">
      <w:pPr>
        <w:spacing w:line="240" w:lineRule="auto"/>
        <w:rPr>
          <w:sz w:val="24"/>
          <w:szCs w:val="24"/>
        </w:rPr>
      </w:pPr>
      <w:r w:rsidRPr="00147450">
        <w:rPr>
          <w:sz w:val="24"/>
          <w:szCs w:val="24"/>
        </w:rPr>
        <w:t xml:space="preserve">    &lt;li&gt;Lucifer&lt;/li&gt;</w:t>
      </w:r>
    </w:p>
    <w:p w14:paraId="2E263433" w14:textId="77777777" w:rsidR="003C5009" w:rsidRPr="00147450" w:rsidRDefault="003C5009" w:rsidP="003C5009">
      <w:pPr>
        <w:spacing w:line="240" w:lineRule="auto"/>
        <w:rPr>
          <w:sz w:val="24"/>
          <w:szCs w:val="24"/>
        </w:rPr>
      </w:pPr>
      <w:r w:rsidRPr="00147450">
        <w:rPr>
          <w:sz w:val="24"/>
          <w:szCs w:val="24"/>
        </w:rPr>
        <w:t xml:space="preserve">  &lt;/ol&gt;</w:t>
      </w:r>
    </w:p>
    <w:p w14:paraId="0AAD4140" w14:textId="77777777" w:rsidR="003C5009" w:rsidRPr="00147450" w:rsidRDefault="003C5009" w:rsidP="003C5009">
      <w:pPr>
        <w:spacing w:line="240" w:lineRule="auto"/>
        <w:rPr>
          <w:sz w:val="24"/>
          <w:szCs w:val="24"/>
        </w:rPr>
      </w:pPr>
      <w:r w:rsidRPr="00147450">
        <w:rPr>
          <w:sz w:val="24"/>
          <w:szCs w:val="24"/>
        </w:rPr>
        <w:t xml:space="preserve">  &lt;h3&gt;When I'm happy&lt;/h3&gt;</w:t>
      </w:r>
    </w:p>
    <w:p w14:paraId="33ACFAFC" w14:textId="77777777" w:rsidR="003C5009" w:rsidRPr="00147450" w:rsidRDefault="003C5009" w:rsidP="003C5009">
      <w:pPr>
        <w:spacing w:line="240" w:lineRule="auto"/>
        <w:rPr>
          <w:sz w:val="24"/>
          <w:szCs w:val="24"/>
        </w:rPr>
      </w:pPr>
      <w:r w:rsidRPr="00147450">
        <w:rPr>
          <w:sz w:val="24"/>
          <w:szCs w:val="24"/>
        </w:rPr>
        <w:lastRenderedPageBreak/>
        <w:t xml:space="preserve">  &lt;img src="https://happyologist.co.uk/wp-content/uploads/happy.jpeg" height="120px" width="150px" alt="Happy Image"&gt;</w:t>
      </w:r>
    </w:p>
    <w:p w14:paraId="0E255B02" w14:textId="77777777" w:rsidR="003C5009" w:rsidRPr="00147450" w:rsidRDefault="003C5009" w:rsidP="003C5009">
      <w:pPr>
        <w:spacing w:line="240" w:lineRule="auto"/>
        <w:rPr>
          <w:sz w:val="24"/>
          <w:szCs w:val="24"/>
        </w:rPr>
      </w:pPr>
      <w:r w:rsidRPr="00147450">
        <w:rPr>
          <w:sz w:val="24"/>
          <w:szCs w:val="24"/>
        </w:rPr>
        <w:t xml:space="preserve">  &lt;h3&gt;When I'm Sad&lt;/h3&gt;</w:t>
      </w:r>
    </w:p>
    <w:p w14:paraId="4A211DD0" w14:textId="77777777" w:rsidR="003C5009" w:rsidRPr="00147450" w:rsidRDefault="003C5009" w:rsidP="003C5009">
      <w:pPr>
        <w:spacing w:line="240" w:lineRule="auto"/>
        <w:rPr>
          <w:sz w:val="24"/>
          <w:szCs w:val="24"/>
        </w:rPr>
      </w:pPr>
      <w:r w:rsidRPr="00147450">
        <w:rPr>
          <w:sz w:val="24"/>
          <w:szCs w:val="24"/>
        </w:rPr>
        <w:t xml:space="preserve">  &lt;img src="https://media3.s-nbcnews.com/j/newscms/2019_42/1495563/sadness-inside-out-today-main-tease-191018_010305cfdd8f7dab2c6547daadfcfce6.fit-2000w.jpg" height="120px" width="150px" alt="Sad Image"&gt;</w:t>
      </w:r>
    </w:p>
    <w:p w14:paraId="73819657" w14:textId="77777777" w:rsidR="003C5009" w:rsidRPr="00147450" w:rsidRDefault="003C5009" w:rsidP="003C5009">
      <w:pPr>
        <w:spacing w:line="240" w:lineRule="auto"/>
        <w:rPr>
          <w:sz w:val="24"/>
          <w:szCs w:val="24"/>
        </w:rPr>
      </w:pPr>
      <w:r w:rsidRPr="00147450">
        <w:rPr>
          <w:sz w:val="24"/>
          <w:szCs w:val="24"/>
        </w:rPr>
        <w:t xml:space="preserve">  &lt;h2&gt;Neighbour&lt;/h2&gt;</w:t>
      </w:r>
    </w:p>
    <w:p w14:paraId="4D718961" w14:textId="77777777" w:rsidR="003C5009" w:rsidRPr="00147450" w:rsidRDefault="003C5009" w:rsidP="003C5009">
      <w:pPr>
        <w:spacing w:line="240" w:lineRule="auto"/>
        <w:rPr>
          <w:sz w:val="24"/>
          <w:szCs w:val="24"/>
        </w:rPr>
      </w:pPr>
      <w:r w:rsidRPr="00147450">
        <w:rPr>
          <w:sz w:val="24"/>
          <w:szCs w:val="24"/>
        </w:rPr>
        <w:t xml:space="preserve">  &lt;p&gt;He is very funny and jovial. Always makes sure everyone around him has a good time.&lt;/p&gt;</w:t>
      </w:r>
    </w:p>
    <w:p w14:paraId="17B03F28" w14:textId="77777777" w:rsidR="003C5009" w:rsidRPr="00147450" w:rsidRDefault="003C5009" w:rsidP="003C5009">
      <w:pPr>
        <w:spacing w:line="240" w:lineRule="auto"/>
        <w:rPr>
          <w:sz w:val="24"/>
          <w:szCs w:val="24"/>
        </w:rPr>
      </w:pPr>
      <w:r w:rsidRPr="00147450">
        <w:rPr>
          <w:sz w:val="24"/>
          <w:szCs w:val="24"/>
        </w:rPr>
        <w:t xml:space="preserve">  &lt;h2&gt;Skill Level&lt;/h2&gt;</w:t>
      </w:r>
    </w:p>
    <w:p w14:paraId="5F73B11A" w14:textId="77777777" w:rsidR="003C5009" w:rsidRPr="00147450" w:rsidRDefault="003C5009" w:rsidP="003C5009">
      <w:pPr>
        <w:spacing w:line="240" w:lineRule="auto"/>
        <w:rPr>
          <w:sz w:val="24"/>
          <w:szCs w:val="24"/>
        </w:rPr>
      </w:pPr>
      <w:r w:rsidRPr="00147450">
        <w:rPr>
          <w:sz w:val="24"/>
          <w:szCs w:val="24"/>
        </w:rPr>
        <w:t xml:space="preserve">  &lt;ul&gt;</w:t>
      </w:r>
    </w:p>
    <w:p w14:paraId="745E2EE6" w14:textId="77777777" w:rsidR="003C5009" w:rsidRPr="00147450" w:rsidRDefault="003C5009" w:rsidP="003C5009">
      <w:pPr>
        <w:spacing w:line="240" w:lineRule="auto"/>
        <w:rPr>
          <w:sz w:val="24"/>
          <w:szCs w:val="24"/>
        </w:rPr>
      </w:pPr>
      <w:r w:rsidRPr="00147450">
        <w:rPr>
          <w:sz w:val="24"/>
          <w:szCs w:val="24"/>
        </w:rPr>
        <w:t xml:space="preserve">    &lt;li&gt;C - 95%&lt;/li&gt;</w:t>
      </w:r>
    </w:p>
    <w:p w14:paraId="5C3A2271" w14:textId="77777777" w:rsidR="003C5009" w:rsidRPr="00147450" w:rsidRDefault="003C5009" w:rsidP="003C5009">
      <w:pPr>
        <w:spacing w:line="240" w:lineRule="auto"/>
        <w:rPr>
          <w:sz w:val="24"/>
          <w:szCs w:val="24"/>
        </w:rPr>
      </w:pPr>
      <w:r w:rsidRPr="00147450">
        <w:rPr>
          <w:sz w:val="24"/>
          <w:szCs w:val="24"/>
        </w:rPr>
        <w:t xml:space="preserve">    &lt;li&gt;C++ - 95%&lt;/li&gt;</w:t>
      </w:r>
    </w:p>
    <w:p w14:paraId="3D4830AD" w14:textId="77777777" w:rsidR="003C5009" w:rsidRPr="00147450" w:rsidRDefault="003C5009" w:rsidP="003C5009">
      <w:pPr>
        <w:spacing w:line="240" w:lineRule="auto"/>
        <w:rPr>
          <w:sz w:val="24"/>
          <w:szCs w:val="24"/>
        </w:rPr>
      </w:pPr>
      <w:r w:rsidRPr="00147450">
        <w:rPr>
          <w:sz w:val="24"/>
          <w:szCs w:val="24"/>
        </w:rPr>
        <w:t xml:space="preserve">    &lt;li&gt;Python - 80%&lt;/li&gt;</w:t>
      </w:r>
    </w:p>
    <w:p w14:paraId="15803EB5" w14:textId="77777777" w:rsidR="003C5009" w:rsidRPr="00147450" w:rsidRDefault="003C5009" w:rsidP="003C5009">
      <w:pPr>
        <w:spacing w:line="240" w:lineRule="auto"/>
        <w:rPr>
          <w:sz w:val="24"/>
          <w:szCs w:val="24"/>
        </w:rPr>
      </w:pPr>
      <w:r w:rsidRPr="00147450">
        <w:rPr>
          <w:sz w:val="24"/>
          <w:szCs w:val="24"/>
        </w:rPr>
        <w:t xml:space="preserve">    &lt;li&gt;Javascript  - 95%&lt;/li&gt;</w:t>
      </w:r>
    </w:p>
    <w:p w14:paraId="73F261C5" w14:textId="77777777" w:rsidR="003C5009" w:rsidRPr="00147450" w:rsidRDefault="003C5009" w:rsidP="003C5009">
      <w:pPr>
        <w:spacing w:line="240" w:lineRule="auto"/>
        <w:rPr>
          <w:sz w:val="24"/>
          <w:szCs w:val="24"/>
        </w:rPr>
      </w:pPr>
      <w:r w:rsidRPr="00147450">
        <w:rPr>
          <w:sz w:val="24"/>
          <w:szCs w:val="24"/>
        </w:rPr>
        <w:t xml:space="preserve">    &lt;li&gt;Java - 75%&lt;/li&gt;</w:t>
      </w:r>
    </w:p>
    <w:p w14:paraId="349DAF5D" w14:textId="77777777" w:rsidR="003C5009" w:rsidRPr="00147450" w:rsidRDefault="003C5009" w:rsidP="003C5009">
      <w:pPr>
        <w:spacing w:line="240" w:lineRule="auto"/>
        <w:rPr>
          <w:sz w:val="24"/>
          <w:szCs w:val="24"/>
        </w:rPr>
      </w:pPr>
      <w:r w:rsidRPr="00147450">
        <w:rPr>
          <w:sz w:val="24"/>
          <w:szCs w:val="24"/>
        </w:rPr>
        <w:t xml:space="preserve">  &lt;/ul&gt;</w:t>
      </w:r>
    </w:p>
    <w:p w14:paraId="205D52BC" w14:textId="77777777" w:rsidR="003C5009" w:rsidRPr="00147450" w:rsidRDefault="003C5009" w:rsidP="003C5009">
      <w:pPr>
        <w:spacing w:line="240" w:lineRule="auto"/>
        <w:rPr>
          <w:sz w:val="24"/>
          <w:szCs w:val="24"/>
        </w:rPr>
      </w:pPr>
      <w:r w:rsidRPr="00147450">
        <w:rPr>
          <w:sz w:val="24"/>
          <w:szCs w:val="24"/>
        </w:rPr>
        <w:t xml:space="preserve">  &lt;/center&gt;</w:t>
      </w:r>
    </w:p>
    <w:p w14:paraId="373BC8DE" w14:textId="77777777" w:rsidR="003C5009" w:rsidRPr="00147450" w:rsidRDefault="003C5009" w:rsidP="003C5009">
      <w:pPr>
        <w:spacing w:line="240" w:lineRule="auto"/>
        <w:rPr>
          <w:sz w:val="24"/>
          <w:szCs w:val="24"/>
        </w:rPr>
      </w:pPr>
      <w:r w:rsidRPr="00147450">
        <w:rPr>
          <w:sz w:val="24"/>
          <w:szCs w:val="24"/>
        </w:rPr>
        <w:t>&lt;/body&gt;</w:t>
      </w:r>
    </w:p>
    <w:p w14:paraId="0B95CCEF" w14:textId="77777777" w:rsidR="003C5009" w:rsidRDefault="003C5009" w:rsidP="003C5009">
      <w:pPr>
        <w:spacing w:line="240" w:lineRule="auto"/>
        <w:rPr>
          <w:sz w:val="24"/>
          <w:szCs w:val="24"/>
        </w:rPr>
      </w:pPr>
      <w:r w:rsidRPr="00147450">
        <w:rPr>
          <w:sz w:val="24"/>
          <w:szCs w:val="24"/>
        </w:rPr>
        <w:t>&lt;/html&gt;</w:t>
      </w:r>
    </w:p>
    <w:p w14:paraId="0CE3AFF7" w14:textId="77777777" w:rsidR="003C5009" w:rsidRDefault="003C5009" w:rsidP="003C5009">
      <w:pPr>
        <w:spacing w:line="240" w:lineRule="auto"/>
        <w:rPr>
          <w:b/>
          <w:bCs/>
          <w:sz w:val="24"/>
          <w:szCs w:val="24"/>
        </w:rPr>
      </w:pPr>
      <w:r>
        <w:rPr>
          <w:b/>
          <w:bCs/>
          <w:sz w:val="24"/>
          <w:szCs w:val="24"/>
        </w:rPr>
        <w:t>Output:</w:t>
      </w:r>
    </w:p>
    <w:p w14:paraId="2BAB974E" w14:textId="3B12DB3B" w:rsidR="00AC69DB" w:rsidRDefault="003C5009" w:rsidP="00AC69DB">
      <w:r w:rsidRPr="00147450">
        <w:rPr>
          <w:b/>
          <w:bCs/>
          <w:noProof/>
          <w:sz w:val="24"/>
          <w:szCs w:val="24"/>
        </w:rPr>
        <w:lastRenderedPageBreak/>
        <w:drawing>
          <wp:inline distT="0" distB="0" distL="0" distR="0" wp14:anchorId="6A6043A6" wp14:editId="50E34D21">
            <wp:extent cx="5486400" cy="26447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644729"/>
                    </a:xfrm>
                    <a:prstGeom prst="rect">
                      <a:avLst/>
                    </a:prstGeom>
                  </pic:spPr>
                </pic:pic>
              </a:graphicData>
            </a:graphic>
          </wp:inline>
        </w:drawing>
      </w:r>
    </w:p>
    <w:p w14:paraId="5D714404" w14:textId="7C7F0D9E" w:rsidR="003C5009" w:rsidRDefault="003C5009" w:rsidP="00AC69DB">
      <w:r w:rsidRPr="00147450">
        <w:rPr>
          <w:b/>
          <w:bCs/>
          <w:noProof/>
          <w:sz w:val="24"/>
          <w:szCs w:val="24"/>
        </w:rPr>
        <w:drawing>
          <wp:inline distT="0" distB="0" distL="0" distR="0" wp14:anchorId="0686B6CF" wp14:editId="397945FF">
            <wp:extent cx="5486400" cy="26550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655063"/>
                    </a:xfrm>
                    <a:prstGeom prst="rect">
                      <a:avLst/>
                    </a:prstGeom>
                  </pic:spPr>
                </pic:pic>
              </a:graphicData>
            </a:graphic>
          </wp:inline>
        </w:drawing>
      </w:r>
    </w:p>
    <w:p w14:paraId="4A09F955" w14:textId="2DDEC00C" w:rsidR="003C5009" w:rsidRPr="003C5009" w:rsidRDefault="003C5009" w:rsidP="003C5009">
      <w:pPr>
        <w:pStyle w:val="Heading2"/>
        <w:rPr>
          <w:rFonts w:asciiTheme="minorHAnsi" w:hAnsiTheme="minorHAnsi"/>
          <w:sz w:val="22"/>
        </w:rPr>
      </w:pPr>
      <w:r>
        <w:rPr>
          <w:rFonts w:asciiTheme="minorHAnsi" w:hAnsiTheme="minorHAnsi"/>
          <w:sz w:val="22"/>
        </w:rPr>
        <w:t>Question 3</w:t>
      </w:r>
      <w:r>
        <w:rPr>
          <w:b/>
          <w:bCs/>
          <w:szCs w:val="24"/>
        </w:rPr>
        <w:t>A)</w:t>
      </w:r>
    </w:p>
    <w:p w14:paraId="7BAF0B91" w14:textId="77777777" w:rsidR="003C5009" w:rsidRDefault="003C5009" w:rsidP="003C5009">
      <w:pPr>
        <w:spacing w:line="240" w:lineRule="auto"/>
        <w:rPr>
          <w:b/>
          <w:bCs/>
          <w:sz w:val="24"/>
          <w:szCs w:val="24"/>
        </w:rPr>
      </w:pPr>
      <w:r>
        <w:rPr>
          <w:b/>
          <w:bCs/>
          <w:sz w:val="24"/>
          <w:szCs w:val="24"/>
        </w:rPr>
        <w:t>Code:</w:t>
      </w:r>
    </w:p>
    <w:p w14:paraId="055BA3C7" w14:textId="77777777" w:rsidR="003C5009" w:rsidRPr="00147450" w:rsidRDefault="003C5009" w:rsidP="003C5009">
      <w:pPr>
        <w:spacing w:line="240" w:lineRule="auto"/>
        <w:rPr>
          <w:sz w:val="24"/>
          <w:szCs w:val="24"/>
        </w:rPr>
      </w:pPr>
      <w:r w:rsidRPr="00147450">
        <w:rPr>
          <w:sz w:val="24"/>
          <w:szCs w:val="24"/>
        </w:rPr>
        <w:t>&lt;!DOCTYPE html&gt;</w:t>
      </w:r>
    </w:p>
    <w:p w14:paraId="27A6C490" w14:textId="77777777" w:rsidR="003C5009" w:rsidRPr="00147450" w:rsidRDefault="003C5009" w:rsidP="003C5009">
      <w:pPr>
        <w:spacing w:line="240" w:lineRule="auto"/>
        <w:rPr>
          <w:sz w:val="24"/>
          <w:szCs w:val="24"/>
        </w:rPr>
      </w:pPr>
      <w:r w:rsidRPr="00147450">
        <w:rPr>
          <w:sz w:val="24"/>
          <w:szCs w:val="24"/>
        </w:rPr>
        <w:t>&lt;html lang="en" dir="ltr"&gt;</w:t>
      </w:r>
    </w:p>
    <w:p w14:paraId="43CF95CA" w14:textId="77777777" w:rsidR="003C5009" w:rsidRPr="00147450" w:rsidRDefault="003C5009" w:rsidP="003C5009">
      <w:pPr>
        <w:spacing w:line="240" w:lineRule="auto"/>
        <w:rPr>
          <w:sz w:val="24"/>
          <w:szCs w:val="24"/>
        </w:rPr>
      </w:pPr>
      <w:r w:rsidRPr="00147450">
        <w:rPr>
          <w:sz w:val="24"/>
          <w:szCs w:val="24"/>
        </w:rPr>
        <w:t>&lt;head&gt;</w:t>
      </w:r>
    </w:p>
    <w:p w14:paraId="0DB2392F" w14:textId="77777777" w:rsidR="003C5009" w:rsidRPr="00147450" w:rsidRDefault="003C5009" w:rsidP="003C5009">
      <w:pPr>
        <w:spacing w:line="240" w:lineRule="auto"/>
        <w:rPr>
          <w:sz w:val="24"/>
          <w:szCs w:val="24"/>
        </w:rPr>
      </w:pPr>
      <w:r w:rsidRPr="00147450">
        <w:rPr>
          <w:sz w:val="24"/>
          <w:szCs w:val="24"/>
        </w:rPr>
        <w:t xml:space="preserve">  &lt;meta charset="utf-8"&gt;</w:t>
      </w:r>
    </w:p>
    <w:p w14:paraId="0948688A" w14:textId="77777777" w:rsidR="003C5009" w:rsidRPr="00147450" w:rsidRDefault="003C5009" w:rsidP="003C5009">
      <w:pPr>
        <w:spacing w:line="240" w:lineRule="auto"/>
        <w:rPr>
          <w:sz w:val="24"/>
          <w:szCs w:val="24"/>
        </w:rPr>
      </w:pPr>
      <w:r w:rsidRPr="00147450">
        <w:rPr>
          <w:sz w:val="24"/>
          <w:szCs w:val="24"/>
        </w:rPr>
        <w:t xml:space="preserve">  &lt;title&gt;Question 3&lt;/title&gt;</w:t>
      </w:r>
    </w:p>
    <w:p w14:paraId="39DF2CE8" w14:textId="77777777" w:rsidR="003C5009" w:rsidRPr="00147450" w:rsidRDefault="003C5009" w:rsidP="003C5009">
      <w:pPr>
        <w:spacing w:line="240" w:lineRule="auto"/>
        <w:rPr>
          <w:sz w:val="24"/>
          <w:szCs w:val="24"/>
        </w:rPr>
      </w:pPr>
      <w:r w:rsidRPr="00147450">
        <w:rPr>
          <w:sz w:val="24"/>
          <w:szCs w:val="24"/>
        </w:rPr>
        <w:t>&lt;/head&gt;</w:t>
      </w:r>
    </w:p>
    <w:p w14:paraId="41CA91A7" w14:textId="77777777" w:rsidR="003C5009" w:rsidRPr="00147450" w:rsidRDefault="003C5009" w:rsidP="003C5009">
      <w:pPr>
        <w:spacing w:line="240" w:lineRule="auto"/>
        <w:rPr>
          <w:sz w:val="24"/>
          <w:szCs w:val="24"/>
        </w:rPr>
      </w:pPr>
      <w:r w:rsidRPr="00147450">
        <w:rPr>
          <w:sz w:val="24"/>
          <w:szCs w:val="24"/>
        </w:rPr>
        <w:lastRenderedPageBreak/>
        <w:t>&lt;body&gt;</w:t>
      </w:r>
    </w:p>
    <w:p w14:paraId="1342978D" w14:textId="77777777" w:rsidR="003C5009" w:rsidRPr="00147450" w:rsidRDefault="003C5009" w:rsidP="003C5009">
      <w:pPr>
        <w:spacing w:line="240" w:lineRule="auto"/>
        <w:rPr>
          <w:sz w:val="24"/>
          <w:szCs w:val="24"/>
        </w:rPr>
      </w:pPr>
    </w:p>
    <w:p w14:paraId="7CBCB491" w14:textId="77777777" w:rsidR="003C5009" w:rsidRPr="00147450" w:rsidRDefault="003C5009" w:rsidP="003C5009">
      <w:pPr>
        <w:spacing w:line="240" w:lineRule="auto"/>
        <w:rPr>
          <w:sz w:val="24"/>
          <w:szCs w:val="24"/>
        </w:rPr>
      </w:pPr>
      <w:r w:rsidRPr="00147450">
        <w:rPr>
          <w:sz w:val="24"/>
          <w:szCs w:val="24"/>
        </w:rPr>
        <w:t xml:space="preserve">  &lt;h1&gt;Unalphabetized list&lt;/h1&gt;</w:t>
      </w:r>
    </w:p>
    <w:p w14:paraId="6E680F4A" w14:textId="77777777" w:rsidR="003C5009" w:rsidRPr="00147450" w:rsidRDefault="003C5009" w:rsidP="003C5009">
      <w:pPr>
        <w:spacing w:line="240" w:lineRule="auto"/>
        <w:rPr>
          <w:sz w:val="24"/>
          <w:szCs w:val="24"/>
        </w:rPr>
      </w:pPr>
      <w:r w:rsidRPr="00147450">
        <w:rPr>
          <w:sz w:val="24"/>
          <w:szCs w:val="24"/>
        </w:rPr>
        <w:t xml:space="preserve">  Bill&lt;sub&gt;3&lt;/sub&gt;</w:t>
      </w:r>
    </w:p>
    <w:p w14:paraId="291F8A63" w14:textId="77777777" w:rsidR="003C5009" w:rsidRPr="00147450" w:rsidRDefault="003C5009" w:rsidP="003C5009">
      <w:pPr>
        <w:spacing w:line="240" w:lineRule="auto"/>
        <w:rPr>
          <w:sz w:val="24"/>
          <w:szCs w:val="24"/>
        </w:rPr>
      </w:pPr>
      <w:r w:rsidRPr="00147450">
        <w:rPr>
          <w:sz w:val="24"/>
          <w:szCs w:val="24"/>
        </w:rPr>
        <w:t xml:space="preserve">  &lt;br /&gt;</w:t>
      </w:r>
    </w:p>
    <w:p w14:paraId="3A0CBF39" w14:textId="77777777" w:rsidR="003C5009" w:rsidRPr="00147450" w:rsidRDefault="003C5009" w:rsidP="003C5009">
      <w:pPr>
        <w:spacing w:line="240" w:lineRule="auto"/>
        <w:rPr>
          <w:sz w:val="24"/>
          <w:szCs w:val="24"/>
        </w:rPr>
      </w:pPr>
      <w:r w:rsidRPr="00147450">
        <w:rPr>
          <w:sz w:val="24"/>
          <w:szCs w:val="24"/>
        </w:rPr>
        <w:t xml:space="preserve">  Roger&lt;sub&gt;5&lt;/sub&gt;</w:t>
      </w:r>
    </w:p>
    <w:p w14:paraId="1610BD95" w14:textId="77777777" w:rsidR="003C5009" w:rsidRPr="00147450" w:rsidRDefault="003C5009" w:rsidP="003C5009">
      <w:pPr>
        <w:spacing w:line="240" w:lineRule="auto"/>
        <w:rPr>
          <w:sz w:val="24"/>
          <w:szCs w:val="24"/>
        </w:rPr>
      </w:pPr>
      <w:r w:rsidRPr="00147450">
        <w:rPr>
          <w:sz w:val="24"/>
          <w:szCs w:val="24"/>
        </w:rPr>
        <w:t xml:space="preserve">  &lt;br /&gt;</w:t>
      </w:r>
    </w:p>
    <w:p w14:paraId="1B45C8BC" w14:textId="77777777" w:rsidR="003C5009" w:rsidRPr="00147450" w:rsidRDefault="003C5009" w:rsidP="003C5009">
      <w:pPr>
        <w:spacing w:line="240" w:lineRule="auto"/>
        <w:rPr>
          <w:sz w:val="24"/>
          <w:szCs w:val="24"/>
        </w:rPr>
      </w:pPr>
      <w:r w:rsidRPr="00147450">
        <w:rPr>
          <w:sz w:val="24"/>
          <w:szCs w:val="24"/>
        </w:rPr>
        <w:t xml:space="preserve">  Sandra&lt;sub&gt;6&lt;/sub&gt;</w:t>
      </w:r>
    </w:p>
    <w:p w14:paraId="5F329256" w14:textId="77777777" w:rsidR="003C5009" w:rsidRPr="00147450" w:rsidRDefault="003C5009" w:rsidP="003C5009">
      <w:pPr>
        <w:spacing w:line="240" w:lineRule="auto"/>
        <w:rPr>
          <w:sz w:val="24"/>
          <w:szCs w:val="24"/>
        </w:rPr>
      </w:pPr>
      <w:r w:rsidRPr="00147450">
        <w:rPr>
          <w:sz w:val="24"/>
          <w:szCs w:val="24"/>
        </w:rPr>
        <w:t xml:space="preserve">  &lt;br /&gt;</w:t>
      </w:r>
    </w:p>
    <w:p w14:paraId="3224D65E" w14:textId="77777777" w:rsidR="003C5009" w:rsidRPr="00147450" w:rsidRDefault="003C5009" w:rsidP="003C5009">
      <w:pPr>
        <w:spacing w:line="240" w:lineRule="auto"/>
        <w:rPr>
          <w:sz w:val="24"/>
          <w:szCs w:val="24"/>
        </w:rPr>
      </w:pPr>
      <w:r w:rsidRPr="00147450">
        <w:rPr>
          <w:sz w:val="24"/>
          <w:szCs w:val="24"/>
        </w:rPr>
        <w:t xml:space="preserve">  Stacy&lt;sub&gt;7&lt;/sub&gt;</w:t>
      </w:r>
    </w:p>
    <w:p w14:paraId="4A40A7EB" w14:textId="77777777" w:rsidR="003C5009" w:rsidRPr="00147450" w:rsidRDefault="003C5009" w:rsidP="003C5009">
      <w:pPr>
        <w:spacing w:line="240" w:lineRule="auto"/>
        <w:rPr>
          <w:sz w:val="24"/>
          <w:szCs w:val="24"/>
        </w:rPr>
      </w:pPr>
      <w:r w:rsidRPr="00147450">
        <w:rPr>
          <w:sz w:val="24"/>
          <w:szCs w:val="24"/>
        </w:rPr>
        <w:t xml:space="preserve">  &lt;br /&gt;</w:t>
      </w:r>
    </w:p>
    <w:p w14:paraId="2D76BF0F" w14:textId="77777777" w:rsidR="003C5009" w:rsidRPr="00147450" w:rsidRDefault="003C5009" w:rsidP="003C5009">
      <w:pPr>
        <w:spacing w:line="240" w:lineRule="auto"/>
        <w:rPr>
          <w:sz w:val="24"/>
          <w:szCs w:val="24"/>
        </w:rPr>
      </w:pPr>
      <w:r w:rsidRPr="00147450">
        <w:rPr>
          <w:sz w:val="24"/>
          <w:szCs w:val="24"/>
        </w:rPr>
        <w:t xml:space="preserve">  William&lt;sub&gt;10&lt;/sub&gt;</w:t>
      </w:r>
    </w:p>
    <w:p w14:paraId="3F8C7060" w14:textId="77777777" w:rsidR="003C5009" w:rsidRPr="00147450" w:rsidRDefault="003C5009" w:rsidP="003C5009">
      <w:pPr>
        <w:spacing w:line="240" w:lineRule="auto"/>
        <w:rPr>
          <w:sz w:val="24"/>
          <w:szCs w:val="24"/>
        </w:rPr>
      </w:pPr>
      <w:r w:rsidRPr="00147450">
        <w:rPr>
          <w:sz w:val="24"/>
          <w:szCs w:val="24"/>
        </w:rPr>
        <w:t xml:space="preserve">  &lt;br /&gt;</w:t>
      </w:r>
    </w:p>
    <w:p w14:paraId="09BFE91F" w14:textId="77777777" w:rsidR="003C5009" w:rsidRPr="00147450" w:rsidRDefault="003C5009" w:rsidP="003C5009">
      <w:pPr>
        <w:spacing w:line="240" w:lineRule="auto"/>
        <w:rPr>
          <w:sz w:val="24"/>
          <w:szCs w:val="24"/>
        </w:rPr>
      </w:pPr>
      <w:r w:rsidRPr="00147450">
        <w:rPr>
          <w:sz w:val="24"/>
          <w:szCs w:val="24"/>
        </w:rPr>
        <w:t xml:space="preserve">  Thomas&lt;sub&gt;8&lt;/sub&gt;</w:t>
      </w:r>
    </w:p>
    <w:p w14:paraId="225F005D" w14:textId="77777777" w:rsidR="003C5009" w:rsidRPr="00147450" w:rsidRDefault="003C5009" w:rsidP="003C5009">
      <w:pPr>
        <w:spacing w:line="240" w:lineRule="auto"/>
        <w:rPr>
          <w:sz w:val="24"/>
          <w:szCs w:val="24"/>
        </w:rPr>
      </w:pPr>
      <w:r w:rsidRPr="00147450">
        <w:rPr>
          <w:sz w:val="24"/>
          <w:szCs w:val="24"/>
        </w:rPr>
        <w:t xml:space="preserve">  &lt;br /&gt;</w:t>
      </w:r>
    </w:p>
    <w:p w14:paraId="319DA8CF" w14:textId="77777777" w:rsidR="003C5009" w:rsidRPr="00147450" w:rsidRDefault="003C5009" w:rsidP="003C5009">
      <w:pPr>
        <w:spacing w:line="240" w:lineRule="auto"/>
        <w:rPr>
          <w:sz w:val="24"/>
          <w:szCs w:val="24"/>
        </w:rPr>
      </w:pPr>
      <w:r w:rsidRPr="00147450">
        <w:rPr>
          <w:sz w:val="24"/>
          <w:szCs w:val="24"/>
        </w:rPr>
        <w:t xml:space="preserve">  Wendy&lt;sub&gt;9&lt;/sub&gt;</w:t>
      </w:r>
    </w:p>
    <w:p w14:paraId="0861C972" w14:textId="77777777" w:rsidR="003C5009" w:rsidRPr="00147450" w:rsidRDefault="003C5009" w:rsidP="003C5009">
      <w:pPr>
        <w:spacing w:line="240" w:lineRule="auto"/>
        <w:rPr>
          <w:sz w:val="24"/>
          <w:szCs w:val="24"/>
        </w:rPr>
      </w:pPr>
      <w:r w:rsidRPr="00147450">
        <w:rPr>
          <w:sz w:val="24"/>
          <w:szCs w:val="24"/>
        </w:rPr>
        <w:t xml:space="preserve">  &lt;br /&gt;</w:t>
      </w:r>
    </w:p>
    <w:p w14:paraId="2A79CF64" w14:textId="77777777" w:rsidR="003C5009" w:rsidRPr="00147450" w:rsidRDefault="003C5009" w:rsidP="003C5009">
      <w:pPr>
        <w:spacing w:line="240" w:lineRule="auto"/>
        <w:rPr>
          <w:sz w:val="24"/>
          <w:szCs w:val="24"/>
        </w:rPr>
      </w:pPr>
      <w:r w:rsidRPr="00147450">
        <w:rPr>
          <w:sz w:val="24"/>
          <w:szCs w:val="24"/>
        </w:rPr>
        <w:t xml:space="preserve">  Jane&lt;sub&gt;4&lt;/sub&gt;</w:t>
      </w:r>
    </w:p>
    <w:p w14:paraId="1E15F2EA" w14:textId="77777777" w:rsidR="003C5009" w:rsidRPr="00147450" w:rsidRDefault="003C5009" w:rsidP="003C5009">
      <w:pPr>
        <w:spacing w:line="240" w:lineRule="auto"/>
        <w:rPr>
          <w:sz w:val="24"/>
          <w:szCs w:val="24"/>
        </w:rPr>
      </w:pPr>
      <w:r w:rsidRPr="00147450">
        <w:rPr>
          <w:sz w:val="24"/>
          <w:szCs w:val="24"/>
        </w:rPr>
        <w:t xml:space="preserve">  &lt;br /&gt;</w:t>
      </w:r>
    </w:p>
    <w:p w14:paraId="4B14CEB4" w14:textId="77777777" w:rsidR="003C5009" w:rsidRPr="00147450" w:rsidRDefault="003C5009" w:rsidP="003C5009">
      <w:pPr>
        <w:spacing w:line="240" w:lineRule="auto"/>
        <w:rPr>
          <w:sz w:val="24"/>
          <w:szCs w:val="24"/>
        </w:rPr>
      </w:pPr>
      <w:r w:rsidRPr="00147450">
        <w:rPr>
          <w:sz w:val="24"/>
          <w:szCs w:val="24"/>
        </w:rPr>
        <w:t xml:space="preserve">  Andy&lt;sub&gt;1&lt;/sub&gt;</w:t>
      </w:r>
    </w:p>
    <w:p w14:paraId="784AA51B" w14:textId="77777777" w:rsidR="003C5009" w:rsidRPr="00147450" w:rsidRDefault="003C5009" w:rsidP="003C5009">
      <w:pPr>
        <w:spacing w:line="240" w:lineRule="auto"/>
        <w:rPr>
          <w:sz w:val="24"/>
          <w:szCs w:val="24"/>
        </w:rPr>
      </w:pPr>
      <w:r w:rsidRPr="00147450">
        <w:rPr>
          <w:sz w:val="24"/>
          <w:szCs w:val="24"/>
        </w:rPr>
        <w:t xml:space="preserve">  &lt;br /&gt;</w:t>
      </w:r>
    </w:p>
    <w:p w14:paraId="62ACF537" w14:textId="77777777" w:rsidR="003C5009" w:rsidRPr="00147450" w:rsidRDefault="003C5009" w:rsidP="003C5009">
      <w:pPr>
        <w:spacing w:line="240" w:lineRule="auto"/>
        <w:rPr>
          <w:sz w:val="24"/>
          <w:szCs w:val="24"/>
        </w:rPr>
      </w:pPr>
      <w:r w:rsidRPr="00147450">
        <w:rPr>
          <w:sz w:val="24"/>
          <w:szCs w:val="24"/>
        </w:rPr>
        <w:t xml:space="preserve">  Anna&lt;sub&gt;2&lt;/sub&gt;</w:t>
      </w:r>
    </w:p>
    <w:p w14:paraId="20483B4A" w14:textId="77777777" w:rsidR="003C5009" w:rsidRPr="00147450" w:rsidRDefault="003C5009" w:rsidP="003C5009">
      <w:pPr>
        <w:spacing w:line="240" w:lineRule="auto"/>
        <w:rPr>
          <w:sz w:val="24"/>
          <w:szCs w:val="24"/>
        </w:rPr>
      </w:pPr>
      <w:r w:rsidRPr="00147450">
        <w:rPr>
          <w:sz w:val="24"/>
          <w:szCs w:val="24"/>
        </w:rPr>
        <w:t xml:space="preserve">  &lt;h1&gt;Alphabetized list&lt;/h1&gt;</w:t>
      </w:r>
    </w:p>
    <w:p w14:paraId="0E174679" w14:textId="77777777" w:rsidR="003C5009" w:rsidRPr="00147450" w:rsidRDefault="003C5009" w:rsidP="003C5009">
      <w:pPr>
        <w:spacing w:line="240" w:lineRule="auto"/>
        <w:rPr>
          <w:sz w:val="24"/>
          <w:szCs w:val="24"/>
        </w:rPr>
      </w:pPr>
      <w:r w:rsidRPr="00147450">
        <w:rPr>
          <w:sz w:val="24"/>
          <w:szCs w:val="24"/>
        </w:rPr>
        <w:t xml:space="preserve">  Andy</w:t>
      </w:r>
    </w:p>
    <w:p w14:paraId="2DF75977" w14:textId="77777777" w:rsidR="003C5009" w:rsidRPr="00147450" w:rsidRDefault="003C5009" w:rsidP="003C5009">
      <w:pPr>
        <w:spacing w:line="240" w:lineRule="auto"/>
        <w:rPr>
          <w:sz w:val="24"/>
          <w:szCs w:val="24"/>
        </w:rPr>
      </w:pPr>
      <w:r w:rsidRPr="00147450">
        <w:rPr>
          <w:sz w:val="24"/>
          <w:szCs w:val="24"/>
        </w:rPr>
        <w:t xml:space="preserve">  &lt;br /&gt;</w:t>
      </w:r>
    </w:p>
    <w:p w14:paraId="052FE4FA" w14:textId="77777777" w:rsidR="003C5009" w:rsidRPr="00147450" w:rsidRDefault="003C5009" w:rsidP="003C5009">
      <w:pPr>
        <w:spacing w:line="240" w:lineRule="auto"/>
        <w:rPr>
          <w:sz w:val="24"/>
          <w:szCs w:val="24"/>
        </w:rPr>
      </w:pPr>
      <w:r w:rsidRPr="00147450">
        <w:rPr>
          <w:sz w:val="24"/>
          <w:szCs w:val="24"/>
        </w:rPr>
        <w:t xml:space="preserve">  Anna</w:t>
      </w:r>
    </w:p>
    <w:p w14:paraId="19700DE2" w14:textId="77777777" w:rsidR="003C5009" w:rsidRPr="00147450" w:rsidRDefault="003C5009" w:rsidP="003C5009">
      <w:pPr>
        <w:spacing w:line="240" w:lineRule="auto"/>
        <w:rPr>
          <w:sz w:val="24"/>
          <w:szCs w:val="24"/>
        </w:rPr>
      </w:pPr>
      <w:r w:rsidRPr="00147450">
        <w:rPr>
          <w:sz w:val="24"/>
          <w:szCs w:val="24"/>
        </w:rPr>
        <w:lastRenderedPageBreak/>
        <w:t xml:space="preserve">  &lt;br /&gt;</w:t>
      </w:r>
    </w:p>
    <w:p w14:paraId="7AD16061" w14:textId="77777777" w:rsidR="003C5009" w:rsidRPr="00147450" w:rsidRDefault="003C5009" w:rsidP="003C5009">
      <w:pPr>
        <w:spacing w:line="240" w:lineRule="auto"/>
        <w:rPr>
          <w:sz w:val="24"/>
          <w:szCs w:val="24"/>
        </w:rPr>
      </w:pPr>
      <w:r w:rsidRPr="00147450">
        <w:rPr>
          <w:sz w:val="24"/>
          <w:szCs w:val="24"/>
        </w:rPr>
        <w:t xml:space="preserve">  Bill</w:t>
      </w:r>
    </w:p>
    <w:p w14:paraId="4D6B5BCE" w14:textId="77777777" w:rsidR="003C5009" w:rsidRPr="00147450" w:rsidRDefault="003C5009" w:rsidP="003C5009">
      <w:pPr>
        <w:spacing w:line="240" w:lineRule="auto"/>
        <w:rPr>
          <w:sz w:val="24"/>
          <w:szCs w:val="24"/>
        </w:rPr>
      </w:pPr>
      <w:r w:rsidRPr="00147450">
        <w:rPr>
          <w:sz w:val="24"/>
          <w:szCs w:val="24"/>
        </w:rPr>
        <w:t xml:space="preserve">  &lt;br /&gt;</w:t>
      </w:r>
    </w:p>
    <w:p w14:paraId="2AADBD56" w14:textId="77777777" w:rsidR="003C5009" w:rsidRPr="00147450" w:rsidRDefault="003C5009" w:rsidP="003C5009">
      <w:pPr>
        <w:spacing w:line="240" w:lineRule="auto"/>
        <w:rPr>
          <w:sz w:val="24"/>
          <w:szCs w:val="24"/>
        </w:rPr>
      </w:pPr>
      <w:r w:rsidRPr="00147450">
        <w:rPr>
          <w:sz w:val="24"/>
          <w:szCs w:val="24"/>
        </w:rPr>
        <w:t xml:space="preserve">  Jane</w:t>
      </w:r>
    </w:p>
    <w:p w14:paraId="66455B5D" w14:textId="77777777" w:rsidR="003C5009" w:rsidRPr="00147450" w:rsidRDefault="003C5009" w:rsidP="003C5009">
      <w:pPr>
        <w:spacing w:line="240" w:lineRule="auto"/>
        <w:rPr>
          <w:sz w:val="24"/>
          <w:szCs w:val="24"/>
        </w:rPr>
      </w:pPr>
      <w:r w:rsidRPr="00147450">
        <w:rPr>
          <w:sz w:val="24"/>
          <w:szCs w:val="24"/>
        </w:rPr>
        <w:t xml:space="preserve">  &lt;br /&gt;</w:t>
      </w:r>
    </w:p>
    <w:p w14:paraId="0DCEF7CC" w14:textId="77777777" w:rsidR="003C5009" w:rsidRPr="00147450" w:rsidRDefault="003C5009" w:rsidP="003C5009">
      <w:pPr>
        <w:spacing w:line="240" w:lineRule="auto"/>
        <w:rPr>
          <w:sz w:val="24"/>
          <w:szCs w:val="24"/>
        </w:rPr>
      </w:pPr>
      <w:r w:rsidRPr="00147450">
        <w:rPr>
          <w:sz w:val="24"/>
          <w:szCs w:val="24"/>
        </w:rPr>
        <w:t xml:space="preserve">  Roger</w:t>
      </w:r>
    </w:p>
    <w:p w14:paraId="58050DFF" w14:textId="77777777" w:rsidR="003C5009" w:rsidRPr="00147450" w:rsidRDefault="003C5009" w:rsidP="003C5009">
      <w:pPr>
        <w:spacing w:line="240" w:lineRule="auto"/>
        <w:rPr>
          <w:sz w:val="24"/>
          <w:szCs w:val="24"/>
        </w:rPr>
      </w:pPr>
      <w:r w:rsidRPr="00147450">
        <w:rPr>
          <w:sz w:val="24"/>
          <w:szCs w:val="24"/>
        </w:rPr>
        <w:t xml:space="preserve">  &lt;br /&gt;</w:t>
      </w:r>
    </w:p>
    <w:p w14:paraId="54F6D504" w14:textId="77777777" w:rsidR="003C5009" w:rsidRPr="00147450" w:rsidRDefault="003C5009" w:rsidP="003C5009">
      <w:pPr>
        <w:spacing w:line="240" w:lineRule="auto"/>
        <w:rPr>
          <w:sz w:val="24"/>
          <w:szCs w:val="24"/>
        </w:rPr>
      </w:pPr>
      <w:r w:rsidRPr="00147450">
        <w:rPr>
          <w:sz w:val="24"/>
          <w:szCs w:val="24"/>
        </w:rPr>
        <w:t xml:space="preserve">  Sandra</w:t>
      </w:r>
    </w:p>
    <w:p w14:paraId="1C56CB14" w14:textId="77777777" w:rsidR="003C5009" w:rsidRPr="00147450" w:rsidRDefault="003C5009" w:rsidP="003C5009">
      <w:pPr>
        <w:spacing w:line="240" w:lineRule="auto"/>
        <w:rPr>
          <w:sz w:val="24"/>
          <w:szCs w:val="24"/>
        </w:rPr>
      </w:pPr>
      <w:r w:rsidRPr="00147450">
        <w:rPr>
          <w:sz w:val="24"/>
          <w:szCs w:val="24"/>
        </w:rPr>
        <w:t xml:space="preserve">  &lt;br /&gt;</w:t>
      </w:r>
    </w:p>
    <w:p w14:paraId="48B982D3" w14:textId="77777777" w:rsidR="003C5009" w:rsidRPr="00147450" w:rsidRDefault="003C5009" w:rsidP="003C5009">
      <w:pPr>
        <w:spacing w:line="240" w:lineRule="auto"/>
        <w:rPr>
          <w:sz w:val="24"/>
          <w:szCs w:val="24"/>
        </w:rPr>
      </w:pPr>
      <w:r w:rsidRPr="00147450">
        <w:rPr>
          <w:sz w:val="24"/>
          <w:szCs w:val="24"/>
        </w:rPr>
        <w:t xml:space="preserve">  Stacy</w:t>
      </w:r>
    </w:p>
    <w:p w14:paraId="0FDCBA36" w14:textId="77777777" w:rsidR="003C5009" w:rsidRPr="00147450" w:rsidRDefault="003C5009" w:rsidP="003C5009">
      <w:pPr>
        <w:spacing w:line="240" w:lineRule="auto"/>
        <w:rPr>
          <w:sz w:val="24"/>
          <w:szCs w:val="24"/>
        </w:rPr>
      </w:pPr>
      <w:r w:rsidRPr="00147450">
        <w:rPr>
          <w:sz w:val="24"/>
          <w:szCs w:val="24"/>
        </w:rPr>
        <w:t xml:space="preserve">  &lt;br /&gt;</w:t>
      </w:r>
    </w:p>
    <w:p w14:paraId="21E07020" w14:textId="77777777" w:rsidR="003C5009" w:rsidRPr="00147450" w:rsidRDefault="003C5009" w:rsidP="003C5009">
      <w:pPr>
        <w:spacing w:line="240" w:lineRule="auto"/>
        <w:rPr>
          <w:sz w:val="24"/>
          <w:szCs w:val="24"/>
        </w:rPr>
      </w:pPr>
      <w:r w:rsidRPr="00147450">
        <w:rPr>
          <w:sz w:val="24"/>
          <w:szCs w:val="24"/>
        </w:rPr>
        <w:t xml:space="preserve">  Thomas</w:t>
      </w:r>
    </w:p>
    <w:p w14:paraId="3A3A528B" w14:textId="77777777" w:rsidR="003C5009" w:rsidRPr="00147450" w:rsidRDefault="003C5009" w:rsidP="003C5009">
      <w:pPr>
        <w:spacing w:line="240" w:lineRule="auto"/>
        <w:rPr>
          <w:sz w:val="24"/>
          <w:szCs w:val="24"/>
        </w:rPr>
      </w:pPr>
      <w:r w:rsidRPr="00147450">
        <w:rPr>
          <w:sz w:val="24"/>
          <w:szCs w:val="24"/>
        </w:rPr>
        <w:t xml:space="preserve">  &lt;br /&gt;</w:t>
      </w:r>
    </w:p>
    <w:p w14:paraId="6A7D6CF2" w14:textId="77777777" w:rsidR="003C5009" w:rsidRPr="00147450" w:rsidRDefault="003C5009" w:rsidP="003C5009">
      <w:pPr>
        <w:spacing w:line="240" w:lineRule="auto"/>
        <w:rPr>
          <w:sz w:val="24"/>
          <w:szCs w:val="24"/>
        </w:rPr>
      </w:pPr>
      <w:r w:rsidRPr="00147450">
        <w:rPr>
          <w:sz w:val="24"/>
          <w:szCs w:val="24"/>
        </w:rPr>
        <w:t xml:space="preserve">  Wendy</w:t>
      </w:r>
    </w:p>
    <w:p w14:paraId="68C96092" w14:textId="77777777" w:rsidR="003C5009" w:rsidRPr="00147450" w:rsidRDefault="003C5009" w:rsidP="003C5009">
      <w:pPr>
        <w:spacing w:line="240" w:lineRule="auto"/>
        <w:rPr>
          <w:sz w:val="24"/>
          <w:szCs w:val="24"/>
        </w:rPr>
      </w:pPr>
      <w:r w:rsidRPr="00147450">
        <w:rPr>
          <w:sz w:val="24"/>
          <w:szCs w:val="24"/>
        </w:rPr>
        <w:t xml:space="preserve">  &lt;br /&gt;</w:t>
      </w:r>
    </w:p>
    <w:p w14:paraId="108AA705" w14:textId="77777777" w:rsidR="003C5009" w:rsidRPr="00147450" w:rsidRDefault="003C5009" w:rsidP="003C5009">
      <w:pPr>
        <w:spacing w:line="240" w:lineRule="auto"/>
        <w:rPr>
          <w:sz w:val="24"/>
          <w:szCs w:val="24"/>
        </w:rPr>
      </w:pPr>
      <w:r w:rsidRPr="00147450">
        <w:rPr>
          <w:sz w:val="24"/>
          <w:szCs w:val="24"/>
        </w:rPr>
        <w:t xml:space="preserve">  William</w:t>
      </w:r>
    </w:p>
    <w:p w14:paraId="32362676" w14:textId="77777777" w:rsidR="003C5009" w:rsidRPr="00147450" w:rsidRDefault="003C5009" w:rsidP="003C5009">
      <w:pPr>
        <w:spacing w:line="240" w:lineRule="auto"/>
        <w:rPr>
          <w:sz w:val="24"/>
          <w:szCs w:val="24"/>
        </w:rPr>
      </w:pPr>
      <w:r w:rsidRPr="00147450">
        <w:rPr>
          <w:sz w:val="24"/>
          <w:szCs w:val="24"/>
        </w:rPr>
        <w:t>&lt;/body&gt;</w:t>
      </w:r>
    </w:p>
    <w:p w14:paraId="626E46D2" w14:textId="77777777" w:rsidR="003C5009" w:rsidRDefault="003C5009" w:rsidP="003C5009">
      <w:pPr>
        <w:spacing w:line="240" w:lineRule="auto"/>
        <w:rPr>
          <w:sz w:val="24"/>
          <w:szCs w:val="24"/>
        </w:rPr>
      </w:pPr>
      <w:r w:rsidRPr="00147450">
        <w:rPr>
          <w:sz w:val="24"/>
          <w:szCs w:val="24"/>
        </w:rPr>
        <w:t>&lt;/html&gt;</w:t>
      </w:r>
    </w:p>
    <w:p w14:paraId="16EEE4B8" w14:textId="77777777" w:rsidR="003C5009" w:rsidRDefault="003C5009" w:rsidP="003C5009">
      <w:pPr>
        <w:spacing w:line="240" w:lineRule="auto"/>
        <w:rPr>
          <w:b/>
          <w:bCs/>
          <w:sz w:val="24"/>
          <w:szCs w:val="24"/>
        </w:rPr>
      </w:pPr>
    </w:p>
    <w:p w14:paraId="72E340D7" w14:textId="77777777" w:rsidR="003C5009" w:rsidRDefault="003C5009" w:rsidP="003C5009">
      <w:pPr>
        <w:spacing w:line="240" w:lineRule="auto"/>
        <w:rPr>
          <w:b/>
          <w:bCs/>
          <w:sz w:val="24"/>
          <w:szCs w:val="24"/>
        </w:rPr>
      </w:pPr>
    </w:p>
    <w:p w14:paraId="6B18E54E" w14:textId="77777777" w:rsidR="003C5009" w:rsidRDefault="003C5009" w:rsidP="003C5009">
      <w:pPr>
        <w:spacing w:line="240" w:lineRule="auto"/>
        <w:rPr>
          <w:b/>
          <w:bCs/>
          <w:sz w:val="24"/>
          <w:szCs w:val="24"/>
        </w:rPr>
      </w:pPr>
    </w:p>
    <w:p w14:paraId="6BF68992" w14:textId="77777777" w:rsidR="003C5009" w:rsidRDefault="003C5009" w:rsidP="003C5009">
      <w:pPr>
        <w:spacing w:line="240" w:lineRule="auto"/>
        <w:rPr>
          <w:b/>
          <w:bCs/>
          <w:sz w:val="24"/>
          <w:szCs w:val="24"/>
        </w:rPr>
      </w:pPr>
    </w:p>
    <w:p w14:paraId="1F7D3146" w14:textId="77777777" w:rsidR="003C5009" w:rsidRDefault="003C5009" w:rsidP="003C5009">
      <w:pPr>
        <w:spacing w:line="240" w:lineRule="auto"/>
        <w:rPr>
          <w:b/>
          <w:bCs/>
          <w:sz w:val="24"/>
          <w:szCs w:val="24"/>
        </w:rPr>
      </w:pPr>
    </w:p>
    <w:p w14:paraId="1D28516F" w14:textId="77777777" w:rsidR="003C5009" w:rsidRDefault="003C5009" w:rsidP="003C5009">
      <w:pPr>
        <w:spacing w:line="240" w:lineRule="auto"/>
        <w:rPr>
          <w:b/>
          <w:bCs/>
          <w:sz w:val="24"/>
          <w:szCs w:val="24"/>
        </w:rPr>
      </w:pPr>
    </w:p>
    <w:p w14:paraId="04905E73" w14:textId="77777777" w:rsidR="003C5009" w:rsidRDefault="003C5009" w:rsidP="003C5009">
      <w:pPr>
        <w:spacing w:line="240" w:lineRule="auto"/>
        <w:rPr>
          <w:b/>
          <w:bCs/>
          <w:sz w:val="24"/>
          <w:szCs w:val="24"/>
        </w:rPr>
      </w:pPr>
    </w:p>
    <w:p w14:paraId="3B9FCAD8" w14:textId="65478A45" w:rsidR="003C5009" w:rsidRDefault="003C5009" w:rsidP="003C5009">
      <w:pPr>
        <w:spacing w:line="240" w:lineRule="auto"/>
        <w:rPr>
          <w:b/>
          <w:bCs/>
          <w:sz w:val="24"/>
          <w:szCs w:val="24"/>
        </w:rPr>
      </w:pPr>
      <w:r w:rsidRPr="003D24EA">
        <w:rPr>
          <w:b/>
          <w:bCs/>
          <w:sz w:val="24"/>
          <w:szCs w:val="24"/>
        </w:rPr>
        <w:t>Output:</w:t>
      </w:r>
    </w:p>
    <w:p w14:paraId="313A5944" w14:textId="31840C0A" w:rsidR="003C5009" w:rsidRDefault="003C5009" w:rsidP="00AC69DB">
      <w:r w:rsidRPr="003C5009">
        <w:rPr>
          <w:noProof/>
        </w:rPr>
        <w:lastRenderedPageBreak/>
        <w:drawing>
          <wp:inline distT="0" distB="0" distL="0" distR="0" wp14:anchorId="56043A81" wp14:editId="3DB4038D">
            <wp:extent cx="6003235" cy="5645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11949" cy="5653344"/>
                    </a:xfrm>
                    <a:prstGeom prst="rect">
                      <a:avLst/>
                    </a:prstGeom>
                  </pic:spPr>
                </pic:pic>
              </a:graphicData>
            </a:graphic>
          </wp:inline>
        </w:drawing>
      </w:r>
    </w:p>
    <w:p w14:paraId="25D9592E" w14:textId="77777777" w:rsidR="003C5009" w:rsidRPr="00147450" w:rsidRDefault="003C5009" w:rsidP="003C5009">
      <w:pPr>
        <w:spacing w:line="240" w:lineRule="auto"/>
        <w:rPr>
          <w:sz w:val="24"/>
          <w:szCs w:val="24"/>
        </w:rPr>
      </w:pPr>
      <w:r w:rsidRPr="00147450">
        <w:rPr>
          <w:sz w:val="24"/>
          <w:szCs w:val="24"/>
        </w:rPr>
        <w:t>&lt;!DOCTYPE html&gt;</w:t>
      </w:r>
    </w:p>
    <w:p w14:paraId="1E3EF92D" w14:textId="77777777" w:rsidR="003C5009" w:rsidRPr="00147450" w:rsidRDefault="003C5009" w:rsidP="003C5009">
      <w:pPr>
        <w:spacing w:line="240" w:lineRule="auto"/>
        <w:rPr>
          <w:sz w:val="24"/>
          <w:szCs w:val="24"/>
        </w:rPr>
      </w:pPr>
      <w:r w:rsidRPr="00147450">
        <w:rPr>
          <w:sz w:val="24"/>
          <w:szCs w:val="24"/>
        </w:rPr>
        <w:t>&lt;html lang="en" dir="ltr"&gt;</w:t>
      </w:r>
    </w:p>
    <w:p w14:paraId="70EA076A" w14:textId="77777777" w:rsidR="003C5009" w:rsidRPr="00147450" w:rsidRDefault="003C5009" w:rsidP="003C5009">
      <w:pPr>
        <w:spacing w:line="240" w:lineRule="auto"/>
        <w:rPr>
          <w:sz w:val="24"/>
          <w:szCs w:val="24"/>
        </w:rPr>
      </w:pPr>
      <w:r w:rsidRPr="00147450">
        <w:rPr>
          <w:sz w:val="24"/>
          <w:szCs w:val="24"/>
        </w:rPr>
        <w:t>&lt;head&gt;</w:t>
      </w:r>
    </w:p>
    <w:p w14:paraId="5D2B6611" w14:textId="77777777" w:rsidR="003C5009" w:rsidRPr="00147450" w:rsidRDefault="003C5009" w:rsidP="003C5009">
      <w:pPr>
        <w:spacing w:line="240" w:lineRule="auto"/>
        <w:rPr>
          <w:sz w:val="24"/>
          <w:szCs w:val="24"/>
        </w:rPr>
      </w:pPr>
      <w:r w:rsidRPr="00147450">
        <w:rPr>
          <w:sz w:val="24"/>
          <w:szCs w:val="24"/>
        </w:rPr>
        <w:t xml:space="preserve">  &lt;meta charset="utf-8"&gt;</w:t>
      </w:r>
    </w:p>
    <w:p w14:paraId="64F77E0E" w14:textId="77777777" w:rsidR="003C5009" w:rsidRPr="00147450" w:rsidRDefault="003C5009" w:rsidP="003C5009">
      <w:pPr>
        <w:spacing w:line="240" w:lineRule="auto"/>
        <w:rPr>
          <w:sz w:val="24"/>
          <w:szCs w:val="24"/>
        </w:rPr>
      </w:pPr>
      <w:r w:rsidRPr="00147450">
        <w:rPr>
          <w:sz w:val="24"/>
          <w:szCs w:val="24"/>
        </w:rPr>
        <w:t xml:space="preserve">  &lt;title&gt;Question 3&lt;/title&gt;</w:t>
      </w:r>
    </w:p>
    <w:p w14:paraId="05ABBDCD" w14:textId="77777777" w:rsidR="003C5009" w:rsidRPr="00147450" w:rsidRDefault="003C5009" w:rsidP="003C5009">
      <w:pPr>
        <w:spacing w:line="240" w:lineRule="auto"/>
        <w:rPr>
          <w:sz w:val="24"/>
          <w:szCs w:val="24"/>
        </w:rPr>
      </w:pPr>
      <w:r w:rsidRPr="00147450">
        <w:rPr>
          <w:sz w:val="24"/>
          <w:szCs w:val="24"/>
        </w:rPr>
        <w:t>&lt;/head&gt;</w:t>
      </w:r>
    </w:p>
    <w:p w14:paraId="289D055D" w14:textId="77777777" w:rsidR="003C5009" w:rsidRPr="00147450" w:rsidRDefault="003C5009" w:rsidP="003C5009">
      <w:pPr>
        <w:spacing w:line="240" w:lineRule="auto"/>
        <w:rPr>
          <w:sz w:val="24"/>
          <w:szCs w:val="24"/>
        </w:rPr>
      </w:pPr>
      <w:r w:rsidRPr="00147450">
        <w:rPr>
          <w:sz w:val="24"/>
          <w:szCs w:val="24"/>
        </w:rPr>
        <w:t>&lt;body&gt;</w:t>
      </w:r>
    </w:p>
    <w:p w14:paraId="2AE39ADA" w14:textId="77777777" w:rsidR="003C5009" w:rsidRPr="00147450" w:rsidRDefault="003C5009" w:rsidP="003C5009">
      <w:pPr>
        <w:spacing w:line="240" w:lineRule="auto"/>
        <w:rPr>
          <w:sz w:val="24"/>
          <w:szCs w:val="24"/>
        </w:rPr>
      </w:pPr>
    </w:p>
    <w:p w14:paraId="78B85D68" w14:textId="77777777" w:rsidR="003C5009" w:rsidRPr="00147450" w:rsidRDefault="003C5009" w:rsidP="003C5009">
      <w:pPr>
        <w:spacing w:line="240" w:lineRule="auto"/>
        <w:rPr>
          <w:sz w:val="24"/>
          <w:szCs w:val="24"/>
        </w:rPr>
      </w:pPr>
      <w:r w:rsidRPr="00147450">
        <w:rPr>
          <w:sz w:val="24"/>
          <w:szCs w:val="24"/>
        </w:rPr>
        <w:t xml:space="preserve">  &lt;h1&gt;Unalphabetized list&lt;/h1&gt;</w:t>
      </w:r>
    </w:p>
    <w:p w14:paraId="53E4522C" w14:textId="77777777" w:rsidR="003C5009" w:rsidRPr="00147450" w:rsidRDefault="003C5009" w:rsidP="003C5009">
      <w:pPr>
        <w:spacing w:line="240" w:lineRule="auto"/>
        <w:rPr>
          <w:sz w:val="24"/>
          <w:szCs w:val="24"/>
        </w:rPr>
      </w:pPr>
      <w:r w:rsidRPr="00147450">
        <w:rPr>
          <w:sz w:val="24"/>
          <w:szCs w:val="24"/>
        </w:rPr>
        <w:t xml:space="preserve">  Bill&lt;sub&gt;3&lt;/sub&gt;</w:t>
      </w:r>
    </w:p>
    <w:p w14:paraId="79313155" w14:textId="77777777" w:rsidR="003C5009" w:rsidRPr="00147450" w:rsidRDefault="003C5009" w:rsidP="003C5009">
      <w:pPr>
        <w:spacing w:line="240" w:lineRule="auto"/>
        <w:rPr>
          <w:sz w:val="24"/>
          <w:szCs w:val="24"/>
        </w:rPr>
      </w:pPr>
      <w:r w:rsidRPr="00147450">
        <w:rPr>
          <w:sz w:val="24"/>
          <w:szCs w:val="24"/>
        </w:rPr>
        <w:t xml:space="preserve">  &lt;br /&gt;</w:t>
      </w:r>
    </w:p>
    <w:p w14:paraId="6F3E716D" w14:textId="77777777" w:rsidR="003C5009" w:rsidRPr="00147450" w:rsidRDefault="003C5009" w:rsidP="003C5009">
      <w:pPr>
        <w:spacing w:line="240" w:lineRule="auto"/>
        <w:rPr>
          <w:sz w:val="24"/>
          <w:szCs w:val="24"/>
        </w:rPr>
      </w:pPr>
      <w:r w:rsidRPr="00147450">
        <w:rPr>
          <w:sz w:val="24"/>
          <w:szCs w:val="24"/>
        </w:rPr>
        <w:t xml:space="preserve">  Roger&lt;sub&gt;5&lt;/sub&gt;</w:t>
      </w:r>
    </w:p>
    <w:p w14:paraId="49926400" w14:textId="77777777" w:rsidR="003C5009" w:rsidRPr="00147450" w:rsidRDefault="003C5009" w:rsidP="003C5009">
      <w:pPr>
        <w:spacing w:line="240" w:lineRule="auto"/>
        <w:rPr>
          <w:sz w:val="24"/>
          <w:szCs w:val="24"/>
        </w:rPr>
      </w:pPr>
      <w:r w:rsidRPr="00147450">
        <w:rPr>
          <w:sz w:val="24"/>
          <w:szCs w:val="24"/>
        </w:rPr>
        <w:t xml:space="preserve">  &lt;br /&gt;</w:t>
      </w:r>
    </w:p>
    <w:p w14:paraId="10132227" w14:textId="77777777" w:rsidR="003C5009" w:rsidRPr="00147450" w:rsidRDefault="003C5009" w:rsidP="003C5009">
      <w:pPr>
        <w:spacing w:line="240" w:lineRule="auto"/>
        <w:rPr>
          <w:sz w:val="24"/>
          <w:szCs w:val="24"/>
        </w:rPr>
      </w:pPr>
      <w:r w:rsidRPr="00147450">
        <w:rPr>
          <w:sz w:val="24"/>
          <w:szCs w:val="24"/>
        </w:rPr>
        <w:t xml:space="preserve">  Sandra&lt;sub&gt;6&lt;/sub&gt;</w:t>
      </w:r>
    </w:p>
    <w:p w14:paraId="4911F6F4" w14:textId="77777777" w:rsidR="003C5009" w:rsidRPr="00147450" w:rsidRDefault="003C5009" w:rsidP="003C5009">
      <w:pPr>
        <w:spacing w:line="240" w:lineRule="auto"/>
        <w:rPr>
          <w:sz w:val="24"/>
          <w:szCs w:val="24"/>
        </w:rPr>
      </w:pPr>
      <w:r w:rsidRPr="00147450">
        <w:rPr>
          <w:sz w:val="24"/>
          <w:szCs w:val="24"/>
        </w:rPr>
        <w:t xml:space="preserve">  &lt;br /&gt;</w:t>
      </w:r>
    </w:p>
    <w:p w14:paraId="513BBEBD" w14:textId="77777777" w:rsidR="003C5009" w:rsidRPr="00147450" w:rsidRDefault="003C5009" w:rsidP="003C5009">
      <w:pPr>
        <w:spacing w:line="240" w:lineRule="auto"/>
        <w:rPr>
          <w:sz w:val="24"/>
          <w:szCs w:val="24"/>
        </w:rPr>
      </w:pPr>
      <w:r w:rsidRPr="00147450">
        <w:rPr>
          <w:sz w:val="24"/>
          <w:szCs w:val="24"/>
        </w:rPr>
        <w:t xml:space="preserve">  Stacy&lt;sub&gt;7&lt;/sub&gt;</w:t>
      </w:r>
    </w:p>
    <w:p w14:paraId="7C11392A" w14:textId="77777777" w:rsidR="003C5009" w:rsidRPr="00147450" w:rsidRDefault="003C5009" w:rsidP="003C5009">
      <w:pPr>
        <w:spacing w:line="240" w:lineRule="auto"/>
        <w:rPr>
          <w:sz w:val="24"/>
          <w:szCs w:val="24"/>
        </w:rPr>
      </w:pPr>
      <w:r w:rsidRPr="00147450">
        <w:rPr>
          <w:sz w:val="24"/>
          <w:szCs w:val="24"/>
        </w:rPr>
        <w:t xml:space="preserve">  &lt;br /&gt;</w:t>
      </w:r>
    </w:p>
    <w:p w14:paraId="3BCAFEAA" w14:textId="77777777" w:rsidR="003C5009" w:rsidRPr="00147450" w:rsidRDefault="003C5009" w:rsidP="003C5009">
      <w:pPr>
        <w:spacing w:line="240" w:lineRule="auto"/>
        <w:rPr>
          <w:sz w:val="24"/>
          <w:szCs w:val="24"/>
        </w:rPr>
      </w:pPr>
      <w:r w:rsidRPr="00147450">
        <w:rPr>
          <w:sz w:val="24"/>
          <w:szCs w:val="24"/>
        </w:rPr>
        <w:t xml:space="preserve">  William&lt;sub&gt;10&lt;/sub&gt;</w:t>
      </w:r>
    </w:p>
    <w:p w14:paraId="759883B7" w14:textId="77777777" w:rsidR="003C5009" w:rsidRPr="00147450" w:rsidRDefault="003C5009" w:rsidP="003C5009">
      <w:pPr>
        <w:spacing w:line="240" w:lineRule="auto"/>
        <w:rPr>
          <w:sz w:val="24"/>
          <w:szCs w:val="24"/>
        </w:rPr>
      </w:pPr>
      <w:r w:rsidRPr="00147450">
        <w:rPr>
          <w:sz w:val="24"/>
          <w:szCs w:val="24"/>
        </w:rPr>
        <w:t xml:space="preserve">  &lt;br /&gt;</w:t>
      </w:r>
    </w:p>
    <w:p w14:paraId="7701FA04" w14:textId="77777777" w:rsidR="003C5009" w:rsidRPr="00147450" w:rsidRDefault="003C5009" w:rsidP="003C5009">
      <w:pPr>
        <w:spacing w:line="240" w:lineRule="auto"/>
        <w:rPr>
          <w:sz w:val="24"/>
          <w:szCs w:val="24"/>
        </w:rPr>
      </w:pPr>
      <w:r w:rsidRPr="00147450">
        <w:rPr>
          <w:sz w:val="24"/>
          <w:szCs w:val="24"/>
        </w:rPr>
        <w:t xml:space="preserve">  Thomas&lt;sub&gt;8&lt;/sub&gt;</w:t>
      </w:r>
    </w:p>
    <w:p w14:paraId="21E15315" w14:textId="77777777" w:rsidR="003C5009" w:rsidRPr="00147450" w:rsidRDefault="003C5009" w:rsidP="003C5009">
      <w:pPr>
        <w:spacing w:line="240" w:lineRule="auto"/>
        <w:rPr>
          <w:sz w:val="24"/>
          <w:szCs w:val="24"/>
        </w:rPr>
      </w:pPr>
      <w:r w:rsidRPr="00147450">
        <w:rPr>
          <w:sz w:val="24"/>
          <w:szCs w:val="24"/>
        </w:rPr>
        <w:t xml:space="preserve">  &lt;br /&gt;</w:t>
      </w:r>
    </w:p>
    <w:p w14:paraId="5C3D0832" w14:textId="77777777" w:rsidR="003C5009" w:rsidRPr="00147450" w:rsidRDefault="003C5009" w:rsidP="003C5009">
      <w:pPr>
        <w:spacing w:line="240" w:lineRule="auto"/>
        <w:rPr>
          <w:sz w:val="24"/>
          <w:szCs w:val="24"/>
        </w:rPr>
      </w:pPr>
      <w:r w:rsidRPr="00147450">
        <w:rPr>
          <w:sz w:val="24"/>
          <w:szCs w:val="24"/>
        </w:rPr>
        <w:t xml:space="preserve">  Wendy&lt;sub&gt;9&lt;/sub&gt;</w:t>
      </w:r>
    </w:p>
    <w:p w14:paraId="2C704F84" w14:textId="77777777" w:rsidR="003C5009" w:rsidRPr="00147450" w:rsidRDefault="003C5009" w:rsidP="003C5009">
      <w:pPr>
        <w:spacing w:line="240" w:lineRule="auto"/>
        <w:rPr>
          <w:sz w:val="24"/>
          <w:szCs w:val="24"/>
        </w:rPr>
      </w:pPr>
      <w:r w:rsidRPr="00147450">
        <w:rPr>
          <w:sz w:val="24"/>
          <w:szCs w:val="24"/>
        </w:rPr>
        <w:t xml:space="preserve">  &lt;br /&gt;</w:t>
      </w:r>
    </w:p>
    <w:p w14:paraId="6BA73D43" w14:textId="77777777" w:rsidR="003C5009" w:rsidRPr="00147450" w:rsidRDefault="003C5009" w:rsidP="003C5009">
      <w:pPr>
        <w:spacing w:line="240" w:lineRule="auto"/>
        <w:rPr>
          <w:sz w:val="24"/>
          <w:szCs w:val="24"/>
        </w:rPr>
      </w:pPr>
      <w:r w:rsidRPr="00147450">
        <w:rPr>
          <w:sz w:val="24"/>
          <w:szCs w:val="24"/>
        </w:rPr>
        <w:t xml:space="preserve">  Jane&lt;sub&gt;4&lt;/sub&gt;</w:t>
      </w:r>
    </w:p>
    <w:p w14:paraId="09E62A08" w14:textId="77777777" w:rsidR="003C5009" w:rsidRPr="00147450" w:rsidRDefault="003C5009" w:rsidP="003C5009">
      <w:pPr>
        <w:spacing w:line="240" w:lineRule="auto"/>
        <w:rPr>
          <w:sz w:val="24"/>
          <w:szCs w:val="24"/>
        </w:rPr>
      </w:pPr>
      <w:r w:rsidRPr="00147450">
        <w:rPr>
          <w:sz w:val="24"/>
          <w:szCs w:val="24"/>
        </w:rPr>
        <w:t xml:space="preserve">  &lt;br /&gt;</w:t>
      </w:r>
    </w:p>
    <w:p w14:paraId="5DE71D97" w14:textId="77777777" w:rsidR="003C5009" w:rsidRPr="00147450" w:rsidRDefault="003C5009" w:rsidP="003C5009">
      <w:pPr>
        <w:spacing w:line="240" w:lineRule="auto"/>
        <w:rPr>
          <w:sz w:val="24"/>
          <w:szCs w:val="24"/>
        </w:rPr>
      </w:pPr>
      <w:r w:rsidRPr="00147450">
        <w:rPr>
          <w:sz w:val="24"/>
          <w:szCs w:val="24"/>
        </w:rPr>
        <w:t xml:space="preserve">  Andy&lt;sub&gt;1&lt;/sub&gt;</w:t>
      </w:r>
    </w:p>
    <w:p w14:paraId="06671BE6" w14:textId="77777777" w:rsidR="003C5009" w:rsidRPr="00147450" w:rsidRDefault="003C5009" w:rsidP="003C5009">
      <w:pPr>
        <w:spacing w:line="240" w:lineRule="auto"/>
        <w:rPr>
          <w:sz w:val="24"/>
          <w:szCs w:val="24"/>
        </w:rPr>
      </w:pPr>
      <w:r w:rsidRPr="00147450">
        <w:rPr>
          <w:sz w:val="24"/>
          <w:szCs w:val="24"/>
        </w:rPr>
        <w:t xml:space="preserve">  &lt;br /&gt;</w:t>
      </w:r>
    </w:p>
    <w:p w14:paraId="3CA60B90" w14:textId="77777777" w:rsidR="003C5009" w:rsidRPr="00147450" w:rsidRDefault="003C5009" w:rsidP="003C5009">
      <w:pPr>
        <w:spacing w:line="240" w:lineRule="auto"/>
        <w:rPr>
          <w:sz w:val="24"/>
          <w:szCs w:val="24"/>
        </w:rPr>
      </w:pPr>
      <w:r w:rsidRPr="00147450">
        <w:rPr>
          <w:sz w:val="24"/>
          <w:szCs w:val="24"/>
        </w:rPr>
        <w:t xml:space="preserve">  Anna&lt;sub&gt;2&lt;/sub&gt;</w:t>
      </w:r>
    </w:p>
    <w:p w14:paraId="49167851" w14:textId="77777777" w:rsidR="003C5009" w:rsidRPr="00147450" w:rsidRDefault="003C5009" w:rsidP="003C5009">
      <w:pPr>
        <w:spacing w:line="240" w:lineRule="auto"/>
        <w:rPr>
          <w:sz w:val="24"/>
          <w:szCs w:val="24"/>
        </w:rPr>
      </w:pPr>
      <w:r w:rsidRPr="00147450">
        <w:rPr>
          <w:sz w:val="24"/>
          <w:szCs w:val="24"/>
        </w:rPr>
        <w:t xml:space="preserve">  &lt;h1&gt;Alphabetized list&lt;/h1&gt;</w:t>
      </w:r>
    </w:p>
    <w:p w14:paraId="7E128F91" w14:textId="77777777" w:rsidR="003C5009" w:rsidRPr="00147450" w:rsidRDefault="003C5009" w:rsidP="003C5009">
      <w:pPr>
        <w:spacing w:line="240" w:lineRule="auto"/>
        <w:rPr>
          <w:sz w:val="24"/>
          <w:szCs w:val="24"/>
        </w:rPr>
      </w:pPr>
      <w:r w:rsidRPr="00147450">
        <w:rPr>
          <w:sz w:val="24"/>
          <w:szCs w:val="24"/>
        </w:rPr>
        <w:t xml:space="preserve">  Andy</w:t>
      </w:r>
    </w:p>
    <w:p w14:paraId="291AAD35" w14:textId="77777777" w:rsidR="003C5009" w:rsidRPr="00147450" w:rsidRDefault="003C5009" w:rsidP="003C5009">
      <w:pPr>
        <w:spacing w:line="240" w:lineRule="auto"/>
        <w:rPr>
          <w:sz w:val="24"/>
          <w:szCs w:val="24"/>
        </w:rPr>
      </w:pPr>
      <w:r w:rsidRPr="00147450">
        <w:rPr>
          <w:sz w:val="24"/>
          <w:szCs w:val="24"/>
        </w:rPr>
        <w:t xml:space="preserve">  &lt;br /&gt;</w:t>
      </w:r>
    </w:p>
    <w:p w14:paraId="7F7383B8" w14:textId="77777777" w:rsidR="003C5009" w:rsidRPr="00147450" w:rsidRDefault="003C5009" w:rsidP="003C5009">
      <w:pPr>
        <w:spacing w:line="240" w:lineRule="auto"/>
        <w:rPr>
          <w:sz w:val="24"/>
          <w:szCs w:val="24"/>
        </w:rPr>
      </w:pPr>
      <w:r w:rsidRPr="00147450">
        <w:rPr>
          <w:sz w:val="24"/>
          <w:szCs w:val="24"/>
        </w:rPr>
        <w:t xml:space="preserve">  Anna</w:t>
      </w:r>
    </w:p>
    <w:p w14:paraId="0D913643" w14:textId="77777777" w:rsidR="003C5009" w:rsidRPr="00147450" w:rsidRDefault="003C5009" w:rsidP="003C5009">
      <w:pPr>
        <w:spacing w:line="240" w:lineRule="auto"/>
        <w:rPr>
          <w:sz w:val="24"/>
          <w:szCs w:val="24"/>
        </w:rPr>
      </w:pPr>
      <w:r w:rsidRPr="00147450">
        <w:rPr>
          <w:sz w:val="24"/>
          <w:szCs w:val="24"/>
        </w:rPr>
        <w:t xml:space="preserve">  &lt;br /&gt;</w:t>
      </w:r>
    </w:p>
    <w:p w14:paraId="16DB6B1B" w14:textId="77777777" w:rsidR="003C5009" w:rsidRPr="00147450" w:rsidRDefault="003C5009" w:rsidP="003C5009">
      <w:pPr>
        <w:spacing w:line="240" w:lineRule="auto"/>
        <w:rPr>
          <w:sz w:val="24"/>
          <w:szCs w:val="24"/>
        </w:rPr>
      </w:pPr>
      <w:r w:rsidRPr="00147450">
        <w:rPr>
          <w:sz w:val="24"/>
          <w:szCs w:val="24"/>
        </w:rPr>
        <w:lastRenderedPageBreak/>
        <w:t xml:space="preserve">  Bill</w:t>
      </w:r>
    </w:p>
    <w:p w14:paraId="7AA89836" w14:textId="77777777" w:rsidR="003C5009" w:rsidRPr="00147450" w:rsidRDefault="003C5009" w:rsidP="003C5009">
      <w:pPr>
        <w:spacing w:line="240" w:lineRule="auto"/>
        <w:rPr>
          <w:sz w:val="24"/>
          <w:szCs w:val="24"/>
        </w:rPr>
      </w:pPr>
      <w:r w:rsidRPr="00147450">
        <w:rPr>
          <w:sz w:val="24"/>
          <w:szCs w:val="24"/>
        </w:rPr>
        <w:t xml:space="preserve">  &lt;br /&gt;</w:t>
      </w:r>
    </w:p>
    <w:p w14:paraId="30E452AB" w14:textId="77777777" w:rsidR="003C5009" w:rsidRPr="00147450" w:rsidRDefault="003C5009" w:rsidP="003C5009">
      <w:pPr>
        <w:spacing w:line="240" w:lineRule="auto"/>
        <w:rPr>
          <w:sz w:val="24"/>
          <w:szCs w:val="24"/>
        </w:rPr>
      </w:pPr>
      <w:r w:rsidRPr="00147450">
        <w:rPr>
          <w:sz w:val="24"/>
          <w:szCs w:val="24"/>
        </w:rPr>
        <w:t xml:space="preserve">  Jane</w:t>
      </w:r>
    </w:p>
    <w:p w14:paraId="4244381F" w14:textId="77777777" w:rsidR="003C5009" w:rsidRPr="00147450" w:rsidRDefault="003C5009" w:rsidP="003C5009">
      <w:pPr>
        <w:spacing w:line="240" w:lineRule="auto"/>
        <w:rPr>
          <w:sz w:val="24"/>
          <w:szCs w:val="24"/>
        </w:rPr>
      </w:pPr>
      <w:r w:rsidRPr="00147450">
        <w:rPr>
          <w:sz w:val="24"/>
          <w:szCs w:val="24"/>
        </w:rPr>
        <w:t xml:space="preserve">  &lt;br /&gt;</w:t>
      </w:r>
    </w:p>
    <w:p w14:paraId="4E29DA79" w14:textId="77777777" w:rsidR="003C5009" w:rsidRPr="00147450" w:rsidRDefault="003C5009" w:rsidP="003C5009">
      <w:pPr>
        <w:spacing w:line="240" w:lineRule="auto"/>
        <w:rPr>
          <w:sz w:val="24"/>
          <w:szCs w:val="24"/>
        </w:rPr>
      </w:pPr>
      <w:r w:rsidRPr="00147450">
        <w:rPr>
          <w:sz w:val="24"/>
          <w:szCs w:val="24"/>
        </w:rPr>
        <w:t xml:space="preserve">  Roger</w:t>
      </w:r>
    </w:p>
    <w:p w14:paraId="36AF2C4C" w14:textId="77777777" w:rsidR="003C5009" w:rsidRPr="00147450" w:rsidRDefault="003C5009" w:rsidP="003C5009">
      <w:pPr>
        <w:spacing w:line="240" w:lineRule="auto"/>
        <w:rPr>
          <w:sz w:val="24"/>
          <w:szCs w:val="24"/>
        </w:rPr>
      </w:pPr>
      <w:r w:rsidRPr="00147450">
        <w:rPr>
          <w:sz w:val="24"/>
          <w:szCs w:val="24"/>
        </w:rPr>
        <w:t xml:space="preserve">  &lt;br /&gt;</w:t>
      </w:r>
    </w:p>
    <w:p w14:paraId="79433F5D" w14:textId="77777777" w:rsidR="003C5009" w:rsidRPr="00147450" w:rsidRDefault="003C5009" w:rsidP="003C5009">
      <w:pPr>
        <w:spacing w:line="240" w:lineRule="auto"/>
        <w:rPr>
          <w:sz w:val="24"/>
          <w:szCs w:val="24"/>
        </w:rPr>
      </w:pPr>
      <w:r w:rsidRPr="00147450">
        <w:rPr>
          <w:sz w:val="24"/>
          <w:szCs w:val="24"/>
        </w:rPr>
        <w:t xml:space="preserve">  Sandra</w:t>
      </w:r>
    </w:p>
    <w:p w14:paraId="23E2D83C" w14:textId="77777777" w:rsidR="003C5009" w:rsidRPr="00147450" w:rsidRDefault="003C5009" w:rsidP="003C5009">
      <w:pPr>
        <w:spacing w:line="240" w:lineRule="auto"/>
        <w:rPr>
          <w:sz w:val="24"/>
          <w:szCs w:val="24"/>
        </w:rPr>
      </w:pPr>
      <w:r w:rsidRPr="00147450">
        <w:rPr>
          <w:sz w:val="24"/>
          <w:szCs w:val="24"/>
        </w:rPr>
        <w:t xml:space="preserve">  &lt;br /&gt;</w:t>
      </w:r>
    </w:p>
    <w:p w14:paraId="508E3C9A" w14:textId="77777777" w:rsidR="003C5009" w:rsidRPr="00147450" w:rsidRDefault="003C5009" w:rsidP="003C5009">
      <w:pPr>
        <w:spacing w:line="240" w:lineRule="auto"/>
        <w:rPr>
          <w:sz w:val="24"/>
          <w:szCs w:val="24"/>
        </w:rPr>
      </w:pPr>
      <w:r w:rsidRPr="00147450">
        <w:rPr>
          <w:sz w:val="24"/>
          <w:szCs w:val="24"/>
        </w:rPr>
        <w:t xml:space="preserve">  Stacy</w:t>
      </w:r>
    </w:p>
    <w:p w14:paraId="7BB7D2BB" w14:textId="77777777" w:rsidR="003C5009" w:rsidRPr="00147450" w:rsidRDefault="003C5009" w:rsidP="003C5009">
      <w:pPr>
        <w:spacing w:line="240" w:lineRule="auto"/>
        <w:rPr>
          <w:sz w:val="24"/>
          <w:szCs w:val="24"/>
        </w:rPr>
      </w:pPr>
      <w:r w:rsidRPr="00147450">
        <w:rPr>
          <w:sz w:val="24"/>
          <w:szCs w:val="24"/>
        </w:rPr>
        <w:t xml:space="preserve">  &lt;br /&gt;</w:t>
      </w:r>
    </w:p>
    <w:p w14:paraId="561C5AA0" w14:textId="77777777" w:rsidR="003C5009" w:rsidRPr="00147450" w:rsidRDefault="003C5009" w:rsidP="003C5009">
      <w:pPr>
        <w:spacing w:line="240" w:lineRule="auto"/>
        <w:rPr>
          <w:sz w:val="24"/>
          <w:szCs w:val="24"/>
        </w:rPr>
      </w:pPr>
      <w:r w:rsidRPr="00147450">
        <w:rPr>
          <w:sz w:val="24"/>
          <w:szCs w:val="24"/>
        </w:rPr>
        <w:t xml:space="preserve">  Thomas</w:t>
      </w:r>
    </w:p>
    <w:p w14:paraId="18CD8E5C" w14:textId="77777777" w:rsidR="003C5009" w:rsidRPr="00147450" w:rsidRDefault="003C5009" w:rsidP="003C5009">
      <w:pPr>
        <w:spacing w:line="240" w:lineRule="auto"/>
        <w:rPr>
          <w:sz w:val="24"/>
          <w:szCs w:val="24"/>
        </w:rPr>
      </w:pPr>
      <w:r w:rsidRPr="00147450">
        <w:rPr>
          <w:sz w:val="24"/>
          <w:szCs w:val="24"/>
        </w:rPr>
        <w:t xml:space="preserve">  &lt;br /&gt;</w:t>
      </w:r>
    </w:p>
    <w:p w14:paraId="20DB17EC" w14:textId="77777777" w:rsidR="003C5009" w:rsidRPr="00147450" w:rsidRDefault="003C5009" w:rsidP="003C5009">
      <w:pPr>
        <w:spacing w:line="240" w:lineRule="auto"/>
        <w:rPr>
          <w:sz w:val="24"/>
          <w:szCs w:val="24"/>
        </w:rPr>
      </w:pPr>
      <w:r w:rsidRPr="00147450">
        <w:rPr>
          <w:sz w:val="24"/>
          <w:szCs w:val="24"/>
        </w:rPr>
        <w:t xml:space="preserve">  Wendy</w:t>
      </w:r>
    </w:p>
    <w:p w14:paraId="10316A91" w14:textId="77777777" w:rsidR="003C5009" w:rsidRPr="00147450" w:rsidRDefault="003C5009" w:rsidP="003C5009">
      <w:pPr>
        <w:spacing w:line="240" w:lineRule="auto"/>
        <w:rPr>
          <w:sz w:val="24"/>
          <w:szCs w:val="24"/>
        </w:rPr>
      </w:pPr>
      <w:r w:rsidRPr="00147450">
        <w:rPr>
          <w:sz w:val="24"/>
          <w:szCs w:val="24"/>
        </w:rPr>
        <w:t xml:space="preserve">  &lt;br /&gt;</w:t>
      </w:r>
    </w:p>
    <w:p w14:paraId="52D1E822" w14:textId="77777777" w:rsidR="003C5009" w:rsidRPr="00147450" w:rsidRDefault="003C5009" w:rsidP="003C5009">
      <w:pPr>
        <w:spacing w:line="240" w:lineRule="auto"/>
        <w:rPr>
          <w:sz w:val="24"/>
          <w:szCs w:val="24"/>
        </w:rPr>
      </w:pPr>
      <w:r w:rsidRPr="00147450">
        <w:rPr>
          <w:sz w:val="24"/>
          <w:szCs w:val="24"/>
        </w:rPr>
        <w:t xml:space="preserve">  William</w:t>
      </w:r>
    </w:p>
    <w:p w14:paraId="59C347AD" w14:textId="77777777" w:rsidR="003C5009" w:rsidRPr="00147450" w:rsidRDefault="003C5009" w:rsidP="003C5009">
      <w:pPr>
        <w:spacing w:line="240" w:lineRule="auto"/>
        <w:rPr>
          <w:sz w:val="24"/>
          <w:szCs w:val="24"/>
        </w:rPr>
      </w:pPr>
      <w:r w:rsidRPr="00147450">
        <w:rPr>
          <w:sz w:val="24"/>
          <w:szCs w:val="24"/>
        </w:rPr>
        <w:t>&lt;/body&gt;</w:t>
      </w:r>
    </w:p>
    <w:p w14:paraId="33A1A432" w14:textId="77777777" w:rsidR="003C5009" w:rsidRDefault="003C5009" w:rsidP="003C5009">
      <w:pPr>
        <w:spacing w:line="240" w:lineRule="auto"/>
        <w:rPr>
          <w:sz w:val="24"/>
          <w:szCs w:val="24"/>
        </w:rPr>
      </w:pPr>
      <w:r w:rsidRPr="00147450">
        <w:rPr>
          <w:sz w:val="24"/>
          <w:szCs w:val="24"/>
        </w:rPr>
        <w:t>&lt;/html&gt;</w:t>
      </w:r>
    </w:p>
    <w:p w14:paraId="5B24DEAA" w14:textId="77777777" w:rsidR="003C5009" w:rsidRDefault="003C5009" w:rsidP="003C5009">
      <w:pPr>
        <w:spacing w:line="240" w:lineRule="auto"/>
        <w:rPr>
          <w:b/>
          <w:bCs/>
          <w:sz w:val="24"/>
          <w:szCs w:val="24"/>
        </w:rPr>
      </w:pPr>
      <w:r w:rsidRPr="003D24EA">
        <w:rPr>
          <w:b/>
          <w:bCs/>
          <w:sz w:val="24"/>
          <w:szCs w:val="24"/>
        </w:rPr>
        <w:t>Output:</w:t>
      </w:r>
    </w:p>
    <w:p w14:paraId="307F0B0E" w14:textId="77777777" w:rsidR="003C5009" w:rsidRDefault="003C5009" w:rsidP="003C5009">
      <w:pPr>
        <w:spacing w:line="240" w:lineRule="auto"/>
        <w:rPr>
          <w:b/>
          <w:bCs/>
          <w:sz w:val="24"/>
          <w:szCs w:val="24"/>
        </w:rPr>
      </w:pPr>
      <w:r w:rsidRPr="003D24EA">
        <w:rPr>
          <w:b/>
          <w:bCs/>
          <w:noProof/>
          <w:sz w:val="24"/>
          <w:szCs w:val="24"/>
        </w:rPr>
        <w:lastRenderedPageBreak/>
        <w:drawing>
          <wp:inline distT="0" distB="0" distL="0" distR="0" wp14:anchorId="1A2E8F27" wp14:editId="0736840B">
            <wp:extent cx="5731510" cy="27559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55900"/>
                    </a:xfrm>
                    <a:prstGeom prst="rect">
                      <a:avLst/>
                    </a:prstGeom>
                  </pic:spPr>
                </pic:pic>
              </a:graphicData>
            </a:graphic>
          </wp:inline>
        </w:drawing>
      </w:r>
    </w:p>
    <w:p w14:paraId="14D7F620" w14:textId="77777777" w:rsidR="003C5009" w:rsidRDefault="003C5009" w:rsidP="003C5009">
      <w:pPr>
        <w:pStyle w:val="Heading1"/>
      </w:pPr>
      <w:r>
        <w:t>3c)</w:t>
      </w:r>
    </w:p>
    <w:p w14:paraId="3C09DB87" w14:textId="77777777" w:rsidR="003C5009" w:rsidRDefault="003C5009" w:rsidP="003C5009">
      <w:pPr>
        <w:spacing w:line="240" w:lineRule="auto"/>
        <w:rPr>
          <w:b/>
          <w:bCs/>
          <w:sz w:val="24"/>
          <w:szCs w:val="24"/>
        </w:rPr>
      </w:pPr>
      <w:r>
        <w:rPr>
          <w:b/>
          <w:bCs/>
          <w:sz w:val="24"/>
          <w:szCs w:val="24"/>
        </w:rPr>
        <w:t>Code:</w:t>
      </w:r>
    </w:p>
    <w:p w14:paraId="6137A2D5" w14:textId="77777777" w:rsidR="003C5009" w:rsidRPr="003D24EA" w:rsidRDefault="003C5009" w:rsidP="003C5009">
      <w:pPr>
        <w:spacing w:line="240" w:lineRule="auto"/>
        <w:rPr>
          <w:sz w:val="24"/>
          <w:szCs w:val="24"/>
        </w:rPr>
      </w:pPr>
      <w:r w:rsidRPr="003D24EA">
        <w:rPr>
          <w:sz w:val="24"/>
          <w:szCs w:val="24"/>
        </w:rPr>
        <w:t>&lt;!DOCTYPE html&gt;</w:t>
      </w:r>
    </w:p>
    <w:p w14:paraId="2E6EA896" w14:textId="77777777" w:rsidR="003C5009" w:rsidRPr="003D24EA" w:rsidRDefault="003C5009" w:rsidP="003C5009">
      <w:pPr>
        <w:spacing w:line="240" w:lineRule="auto"/>
        <w:rPr>
          <w:sz w:val="24"/>
          <w:szCs w:val="24"/>
        </w:rPr>
      </w:pPr>
      <w:r w:rsidRPr="003D24EA">
        <w:rPr>
          <w:sz w:val="24"/>
          <w:szCs w:val="24"/>
        </w:rPr>
        <w:t>&lt;html lang="en" dir="ltr"&gt;</w:t>
      </w:r>
    </w:p>
    <w:p w14:paraId="664648D9" w14:textId="77777777" w:rsidR="003C5009" w:rsidRPr="003D24EA" w:rsidRDefault="003C5009" w:rsidP="003C5009">
      <w:pPr>
        <w:spacing w:line="240" w:lineRule="auto"/>
        <w:rPr>
          <w:sz w:val="24"/>
          <w:szCs w:val="24"/>
        </w:rPr>
      </w:pPr>
      <w:r w:rsidRPr="003D24EA">
        <w:rPr>
          <w:sz w:val="24"/>
          <w:szCs w:val="24"/>
        </w:rPr>
        <w:t xml:space="preserve">  &lt;head&gt;</w:t>
      </w:r>
    </w:p>
    <w:p w14:paraId="31659C2D" w14:textId="77777777" w:rsidR="003C5009" w:rsidRPr="003D24EA" w:rsidRDefault="003C5009" w:rsidP="003C5009">
      <w:pPr>
        <w:spacing w:line="240" w:lineRule="auto"/>
        <w:rPr>
          <w:sz w:val="24"/>
          <w:szCs w:val="24"/>
        </w:rPr>
      </w:pPr>
      <w:r w:rsidRPr="003D24EA">
        <w:rPr>
          <w:sz w:val="24"/>
          <w:szCs w:val="24"/>
        </w:rPr>
        <w:t xml:space="preserve">    &lt;meta charset="utf-8"&gt;</w:t>
      </w:r>
    </w:p>
    <w:p w14:paraId="2225410B" w14:textId="77777777" w:rsidR="003C5009" w:rsidRPr="003D24EA" w:rsidRDefault="003C5009" w:rsidP="003C5009">
      <w:pPr>
        <w:spacing w:line="240" w:lineRule="auto"/>
        <w:rPr>
          <w:sz w:val="24"/>
          <w:szCs w:val="24"/>
        </w:rPr>
      </w:pPr>
      <w:r w:rsidRPr="003D24EA">
        <w:rPr>
          <w:sz w:val="24"/>
          <w:szCs w:val="24"/>
        </w:rPr>
        <w:t xml:space="preserve">    &lt;title&gt;&lt;/title&gt;</w:t>
      </w:r>
    </w:p>
    <w:p w14:paraId="0A3CFC8B" w14:textId="77777777" w:rsidR="003C5009" w:rsidRPr="003D24EA" w:rsidRDefault="003C5009" w:rsidP="003C5009">
      <w:pPr>
        <w:spacing w:line="240" w:lineRule="auto"/>
        <w:rPr>
          <w:sz w:val="24"/>
          <w:szCs w:val="24"/>
        </w:rPr>
      </w:pPr>
      <w:r w:rsidRPr="003D24EA">
        <w:rPr>
          <w:sz w:val="24"/>
          <w:szCs w:val="24"/>
        </w:rPr>
        <w:t xml:space="preserve">  &lt;/head&gt;</w:t>
      </w:r>
    </w:p>
    <w:p w14:paraId="60B12727" w14:textId="77777777" w:rsidR="003C5009" w:rsidRPr="003D24EA" w:rsidRDefault="003C5009" w:rsidP="003C5009">
      <w:pPr>
        <w:spacing w:line="240" w:lineRule="auto"/>
        <w:rPr>
          <w:sz w:val="24"/>
          <w:szCs w:val="24"/>
        </w:rPr>
      </w:pPr>
      <w:r w:rsidRPr="003D24EA">
        <w:rPr>
          <w:sz w:val="24"/>
          <w:szCs w:val="24"/>
        </w:rPr>
        <w:t xml:space="preserve">  &lt;body&gt;</w:t>
      </w:r>
    </w:p>
    <w:p w14:paraId="0737E806" w14:textId="77777777" w:rsidR="003C5009" w:rsidRPr="003D24EA" w:rsidRDefault="003C5009" w:rsidP="003C5009">
      <w:pPr>
        <w:spacing w:line="240" w:lineRule="auto"/>
        <w:rPr>
          <w:sz w:val="24"/>
          <w:szCs w:val="24"/>
        </w:rPr>
      </w:pPr>
      <w:r w:rsidRPr="003D24EA">
        <w:rPr>
          <w:sz w:val="24"/>
          <w:szCs w:val="24"/>
        </w:rPr>
        <w:t xml:space="preserve">    &lt;ol type="i" start="7"&gt;</w:t>
      </w:r>
    </w:p>
    <w:p w14:paraId="06CCF464" w14:textId="77777777" w:rsidR="003C5009" w:rsidRPr="003D24EA" w:rsidRDefault="003C5009" w:rsidP="003C5009">
      <w:pPr>
        <w:spacing w:line="240" w:lineRule="auto"/>
        <w:rPr>
          <w:sz w:val="24"/>
          <w:szCs w:val="24"/>
        </w:rPr>
      </w:pPr>
      <w:r w:rsidRPr="003D24EA">
        <w:rPr>
          <w:sz w:val="24"/>
          <w:szCs w:val="24"/>
        </w:rPr>
        <w:t xml:space="preserve">      &lt;li&gt;seventh item&lt;/li&gt;</w:t>
      </w:r>
    </w:p>
    <w:p w14:paraId="7FC85B5E" w14:textId="77777777" w:rsidR="003C5009" w:rsidRPr="003D24EA" w:rsidRDefault="003C5009" w:rsidP="003C5009">
      <w:pPr>
        <w:spacing w:line="240" w:lineRule="auto"/>
        <w:rPr>
          <w:sz w:val="24"/>
          <w:szCs w:val="24"/>
        </w:rPr>
      </w:pPr>
      <w:r w:rsidRPr="003D24EA">
        <w:rPr>
          <w:sz w:val="24"/>
          <w:szCs w:val="24"/>
        </w:rPr>
        <w:t xml:space="preserve">      &lt;li&gt;eighth item&lt;/li&gt;</w:t>
      </w:r>
    </w:p>
    <w:p w14:paraId="44662A72" w14:textId="77777777" w:rsidR="003C5009" w:rsidRPr="003D24EA" w:rsidRDefault="003C5009" w:rsidP="003C5009">
      <w:pPr>
        <w:spacing w:line="240" w:lineRule="auto"/>
        <w:rPr>
          <w:sz w:val="24"/>
          <w:szCs w:val="24"/>
        </w:rPr>
      </w:pPr>
      <w:r w:rsidRPr="003D24EA">
        <w:rPr>
          <w:sz w:val="24"/>
          <w:szCs w:val="24"/>
        </w:rPr>
        <w:t xml:space="preserve">      &lt;li&gt;ninth item&lt;/li&gt;</w:t>
      </w:r>
    </w:p>
    <w:p w14:paraId="1E7736A6" w14:textId="77777777" w:rsidR="003C5009" w:rsidRPr="003D24EA" w:rsidRDefault="003C5009" w:rsidP="003C5009">
      <w:pPr>
        <w:spacing w:line="240" w:lineRule="auto"/>
        <w:rPr>
          <w:sz w:val="24"/>
          <w:szCs w:val="24"/>
        </w:rPr>
      </w:pPr>
      <w:r w:rsidRPr="003D24EA">
        <w:rPr>
          <w:sz w:val="24"/>
          <w:szCs w:val="24"/>
        </w:rPr>
        <w:t xml:space="preserve">    &lt;/ol&gt;</w:t>
      </w:r>
    </w:p>
    <w:p w14:paraId="5E7852F9" w14:textId="77777777" w:rsidR="003C5009" w:rsidRPr="003D24EA" w:rsidRDefault="003C5009" w:rsidP="003C5009">
      <w:pPr>
        <w:spacing w:line="240" w:lineRule="auto"/>
        <w:rPr>
          <w:sz w:val="24"/>
          <w:szCs w:val="24"/>
        </w:rPr>
      </w:pPr>
      <w:r w:rsidRPr="003D24EA">
        <w:rPr>
          <w:sz w:val="24"/>
          <w:szCs w:val="24"/>
        </w:rPr>
        <w:t xml:space="preserve">  &lt;/body&gt;</w:t>
      </w:r>
    </w:p>
    <w:p w14:paraId="4913FE09" w14:textId="77777777" w:rsidR="003C5009" w:rsidRDefault="003C5009" w:rsidP="003C5009">
      <w:pPr>
        <w:spacing w:line="240" w:lineRule="auto"/>
        <w:rPr>
          <w:sz w:val="24"/>
          <w:szCs w:val="24"/>
        </w:rPr>
      </w:pPr>
      <w:r w:rsidRPr="003D24EA">
        <w:rPr>
          <w:sz w:val="24"/>
          <w:szCs w:val="24"/>
        </w:rPr>
        <w:lastRenderedPageBreak/>
        <w:t>&lt;/html&gt;</w:t>
      </w:r>
    </w:p>
    <w:p w14:paraId="1F058879" w14:textId="77777777" w:rsidR="003C5009" w:rsidRDefault="003C5009" w:rsidP="003C5009">
      <w:pPr>
        <w:spacing w:line="240" w:lineRule="auto"/>
        <w:rPr>
          <w:b/>
          <w:bCs/>
          <w:sz w:val="24"/>
          <w:szCs w:val="24"/>
        </w:rPr>
      </w:pPr>
      <w:r w:rsidRPr="003D24EA">
        <w:rPr>
          <w:b/>
          <w:bCs/>
          <w:sz w:val="24"/>
          <w:szCs w:val="24"/>
        </w:rPr>
        <w:t>Output:</w:t>
      </w:r>
    </w:p>
    <w:p w14:paraId="32513E55" w14:textId="77777777" w:rsidR="003C5009" w:rsidRDefault="003C5009" w:rsidP="003C5009">
      <w:pPr>
        <w:spacing w:line="240" w:lineRule="auto"/>
        <w:rPr>
          <w:sz w:val="24"/>
          <w:szCs w:val="24"/>
        </w:rPr>
      </w:pPr>
      <w:r w:rsidRPr="003D24EA">
        <w:rPr>
          <w:noProof/>
          <w:sz w:val="24"/>
          <w:szCs w:val="24"/>
        </w:rPr>
        <w:drawing>
          <wp:inline distT="0" distB="0" distL="0" distR="0" wp14:anchorId="5174484D" wp14:editId="7506958D">
            <wp:extent cx="5731510" cy="30486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48635"/>
                    </a:xfrm>
                    <a:prstGeom prst="rect">
                      <a:avLst/>
                    </a:prstGeom>
                  </pic:spPr>
                </pic:pic>
              </a:graphicData>
            </a:graphic>
          </wp:inline>
        </w:drawing>
      </w:r>
    </w:p>
    <w:p w14:paraId="71D11B71" w14:textId="77777777" w:rsidR="003C5009" w:rsidRDefault="003C5009" w:rsidP="003C5009">
      <w:pPr>
        <w:pStyle w:val="Heading1"/>
      </w:pPr>
      <w:r w:rsidRPr="00401F6B">
        <w:t>Question 3D</w:t>
      </w:r>
      <w:r>
        <w:t>)</w:t>
      </w:r>
    </w:p>
    <w:p w14:paraId="7E16B2B6" w14:textId="77777777" w:rsidR="003C5009" w:rsidRDefault="003C5009" w:rsidP="003C5009">
      <w:pPr>
        <w:spacing w:line="240" w:lineRule="auto"/>
        <w:rPr>
          <w:b/>
          <w:bCs/>
          <w:sz w:val="24"/>
          <w:szCs w:val="24"/>
        </w:rPr>
      </w:pPr>
      <w:r>
        <w:rPr>
          <w:b/>
          <w:bCs/>
          <w:sz w:val="24"/>
          <w:szCs w:val="24"/>
        </w:rPr>
        <w:t>Code:</w:t>
      </w:r>
    </w:p>
    <w:p w14:paraId="47D2E947" w14:textId="77777777" w:rsidR="003C5009" w:rsidRPr="00401F6B" w:rsidRDefault="003C5009" w:rsidP="003C5009">
      <w:pPr>
        <w:spacing w:line="240" w:lineRule="auto"/>
        <w:rPr>
          <w:sz w:val="24"/>
          <w:szCs w:val="24"/>
        </w:rPr>
      </w:pPr>
      <w:r w:rsidRPr="00401F6B">
        <w:rPr>
          <w:sz w:val="24"/>
          <w:szCs w:val="24"/>
        </w:rPr>
        <w:t>&lt;!DOCTYPE html&gt;</w:t>
      </w:r>
    </w:p>
    <w:p w14:paraId="014C17B2" w14:textId="77777777" w:rsidR="003C5009" w:rsidRPr="00401F6B" w:rsidRDefault="003C5009" w:rsidP="003C5009">
      <w:pPr>
        <w:spacing w:line="240" w:lineRule="auto"/>
        <w:rPr>
          <w:sz w:val="24"/>
          <w:szCs w:val="24"/>
        </w:rPr>
      </w:pPr>
      <w:r w:rsidRPr="00401F6B">
        <w:rPr>
          <w:sz w:val="24"/>
          <w:szCs w:val="24"/>
        </w:rPr>
        <w:t>&lt;html lang="en" dir="ltr"&gt;</w:t>
      </w:r>
    </w:p>
    <w:p w14:paraId="5F35C567" w14:textId="77777777" w:rsidR="003C5009" w:rsidRPr="00401F6B" w:rsidRDefault="003C5009" w:rsidP="003C5009">
      <w:pPr>
        <w:spacing w:line="240" w:lineRule="auto"/>
        <w:rPr>
          <w:sz w:val="24"/>
          <w:szCs w:val="24"/>
        </w:rPr>
      </w:pPr>
      <w:r w:rsidRPr="00401F6B">
        <w:rPr>
          <w:sz w:val="24"/>
          <w:szCs w:val="24"/>
        </w:rPr>
        <w:t>&lt;head&gt;</w:t>
      </w:r>
    </w:p>
    <w:p w14:paraId="2CE2F409" w14:textId="77777777" w:rsidR="003C5009" w:rsidRPr="00401F6B" w:rsidRDefault="003C5009" w:rsidP="003C5009">
      <w:pPr>
        <w:spacing w:line="240" w:lineRule="auto"/>
        <w:rPr>
          <w:sz w:val="24"/>
          <w:szCs w:val="24"/>
        </w:rPr>
      </w:pPr>
      <w:r w:rsidRPr="00401F6B">
        <w:rPr>
          <w:sz w:val="24"/>
          <w:szCs w:val="24"/>
        </w:rPr>
        <w:t xml:space="preserve">  &lt;meta charset="utf-8"&gt;</w:t>
      </w:r>
    </w:p>
    <w:p w14:paraId="19B8C6A1" w14:textId="77777777" w:rsidR="003C5009" w:rsidRPr="00401F6B" w:rsidRDefault="003C5009" w:rsidP="003C5009">
      <w:pPr>
        <w:spacing w:line="240" w:lineRule="auto"/>
        <w:rPr>
          <w:sz w:val="24"/>
          <w:szCs w:val="24"/>
        </w:rPr>
      </w:pPr>
      <w:r w:rsidRPr="00401F6B">
        <w:rPr>
          <w:sz w:val="24"/>
          <w:szCs w:val="24"/>
        </w:rPr>
        <w:t xml:space="preserve">  &lt;title&gt;Question3&lt;/title&gt;</w:t>
      </w:r>
    </w:p>
    <w:p w14:paraId="60A8BB4B" w14:textId="77777777" w:rsidR="003C5009" w:rsidRPr="00401F6B" w:rsidRDefault="003C5009" w:rsidP="003C5009">
      <w:pPr>
        <w:spacing w:line="240" w:lineRule="auto"/>
        <w:rPr>
          <w:sz w:val="24"/>
          <w:szCs w:val="24"/>
        </w:rPr>
      </w:pPr>
      <w:r w:rsidRPr="00401F6B">
        <w:rPr>
          <w:sz w:val="24"/>
          <w:szCs w:val="24"/>
        </w:rPr>
        <w:t>&lt;/head&gt;</w:t>
      </w:r>
    </w:p>
    <w:p w14:paraId="44261DEA" w14:textId="77777777" w:rsidR="003C5009" w:rsidRPr="00401F6B" w:rsidRDefault="003C5009" w:rsidP="003C5009">
      <w:pPr>
        <w:spacing w:line="240" w:lineRule="auto"/>
        <w:rPr>
          <w:sz w:val="24"/>
          <w:szCs w:val="24"/>
        </w:rPr>
      </w:pPr>
      <w:r w:rsidRPr="00401F6B">
        <w:rPr>
          <w:sz w:val="24"/>
          <w:szCs w:val="24"/>
        </w:rPr>
        <w:t>&lt;body&gt;</w:t>
      </w:r>
    </w:p>
    <w:p w14:paraId="0556628B" w14:textId="77777777" w:rsidR="003C5009" w:rsidRPr="00401F6B" w:rsidRDefault="003C5009" w:rsidP="003C5009">
      <w:pPr>
        <w:spacing w:line="240" w:lineRule="auto"/>
        <w:rPr>
          <w:sz w:val="24"/>
          <w:szCs w:val="24"/>
        </w:rPr>
      </w:pPr>
      <w:r w:rsidRPr="00401F6B">
        <w:rPr>
          <w:sz w:val="24"/>
          <w:szCs w:val="24"/>
        </w:rPr>
        <w:t xml:space="preserve">  &lt;address&gt;</w:t>
      </w:r>
    </w:p>
    <w:p w14:paraId="5E0F1B60" w14:textId="77777777" w:rsidR="003C5009" w:rsidRPr="00401F6B" w:rsidRDefault="003C5009" w:rsidP="003C5009">
      <w:pPr>
        <w:spacing w:line="240" w:lineRule="auto"/>
        <w:rPr>
          <w:sz w:val="24"/>
          <w:szCs w:val="24"/>
        </w:rPr>
      </w:pPr>
      <w:r w:rsidRPr="00401F6B">
        <w:rPr>
          <w:sz w:val="24"/>
          <w:szCs w:val="24"/>
        </w:rPr>
        <w:t xml:space="preserve">    Shakthi T&lt;br /&gt;</w:t>
      </w:r>
    </w:p>
    <w:p w14:paraId="049A2A83" w14:textId="77777777" w:rsidR="003C5009" w:rsidRPr="00401F6B" w:rsidRDefault="003C5009" w:rsidP="003C5009">
      <w:pPr>
        <w:spacing w:line="240" w:lineRule="auto"/>
        <w:rPr>
          <w:sz w:val="24"/>
          <w:szCs w:val="24"/>
        </w:rPr>
      </w:pPr>
      <w:r w:rsidRPr="00401F6B">
        <w:rPr>
          <w:sz w:val="24"/>
          <w:szCs w:val="24"/>
        </w:rPr>
        <w:t xml:space="preserve">    South Street&lt;br /&gt;</w:t>
      </w:r>
    </w:p>
    <w:p w14:paraId="295DA800" w14:textId="77777777" w:rsidR="003C5009" w:rsidRPr="00401F6B" w:rsidRDefault="003C5009" w:rsidP="003C5009">
      <w:pPr>
        <w:spacing w:line="240" w:lineRule="auto"/>
        <w:rPr>
          <w:sz w:val="24"/>
          <w:szCs w:val="24"/>
        </w:rPr>
      </w:pPr>
      <w:r w:rsidRPr="00401F6B">
        <w:rPr>
          <w:sz w:val="24"/>
          <w:szCs w:val="24"/>
        </w:rPr>
        <w:t xml:space="preserve">    Chennai - 600041</w:t>
      </w:r>
    </w:p>
    <w:p w14:paraId="0902DBA0" w14:textId="77777777" w:rsidR="003C5009" w:rsidRPr="00401F6B" w:rsidRDefault="003C5009" w:rsidP="003C5009">
      <w:pPr>
        <w:spacing w:line="240" w:lineRule="auto"/>
        <w:rPr>
          <w:sz w:val="24"/>
          <w:szCs w:val="24"/>
        </w:rPr>
      </w:pPr>
      <w:r w:rsidRPr="00401F6B">
        <w:rPr>
          <w:sz w:val="24"/>
          <w:szCs w:val="24"/>
        </w:rPr>
        <w:lastRenderedPageBreak/>
        <w:t xml:space="preserve">  &lt;/address&gt;</w:t>
      </w:r>
    </w:p>
    <w:p w14:paraId="4DB03183" w14:textId="77777777" w:rsidR="003C5009" w:rsidRPr="00401F6B" w:rsidRDefault="003C5009" w:rsidP="003C5009">
      <w:pPr>
        <w:spacing w:line="240" w:lineRule="auto"/>
        <w:rPr>
          <w:sz w:val="24"/>
          <w:szCs w:val="24"/>
        </w:rPr>
      </w:pPr>
      <w:r w:rsidRPr="00401F6B">
        <w:rPr>
          <w:sz w:val="24"/>
          <w:szCs w:val="24"/>
        </w:rPr>
        <w:t>&lt;br&gt; &lt;br&gt;</w:t>
      </w:r>
    </w:p>
    <w:p w14:paraId="7B6844C1" w14:textId="77777777" w:rsidR="003C5009" w:rsidRPr="00401F6B" w:rsidRDefault="003C5009" w:rsidP="003C5009">
      <w:pPr>
        <w:spacing w:line="240" w:lineRule="auto"/>
        <w:rPr>
          <w:sz w:val="24"/>
          <w:szCs w:val="24"/>
        </w:rPr>
      </w:pPr>
      <w:r w:rsidRPr="00401F6B">
        <w:rPr>
          <w:sz w:val="24"/>
          <w:szCs w:val="24"/>
        </w:rPr>
        <w:t xml:space="preserve">  &lt;center&gt;</w:t>
      </w:r>
    </w:p>
    <w:p w14:paraId="6A229BF8" w14:textId="77777777" w:rsidR="003C5009" w:rsidRPr="00401F6B" w:rsidRDefault="003C5009" w:rsidP="003C5009">
      <w:pPr>
        <w:spacing w:line="240" w:lineRule="auto"/>
        <w:rPr>
          <w:sz w:val="24"/>
          <w:szCs w:val="24"/>
        </w:rPr>
      </w:pPr>
      <w:r w:rsidRPr="00401F6B">
        <w:rPr>
          <w:sz w:val="24"/>
          <w:szCs w:val="24"/>
        </w:rPr>
        <w:t xml:space="preserve">    &lt;address&gt;</w:t>
      </w:r>
    </w:p>
    <w:p w14:paraId="4CC65CAC" w14:textId="77777777" w:rsidR="003C5009" w:rsidRPr="00401F6B" w:rsidRDefault="003C5009" w:rsidP="003C5009">
      <w:pPr>
        <w:spacing w:line="240" w:lineRule="auto"/>
        <w:rPr>
          <w:sz w:val="24"/>
          <w:szCs w:val="24"/>
        </w:rPr>
      </w:pPr>
      <w:r w:rsidRPr="00401F6B">
        <w:rPr>
          <w:sz w:val="24"/>
          <w:szCs w:val="24"/>
        </w:rPr>
        <w:t xml:space="preserve">      XXXX&lt;br /&gt;</w:t>
      </w:r>
    </w:p>
    <w:p w14:paraId="70DE1BAE" w14:textId="77777777" w:rsidR="003C5009" w:rsidRPr="00401F6B" w:rsidRDefault="003C5009" w:rsidP="003C5009">
      <w:pPr>
        <w:spacing w:line="240" w:lineRule="auto"/>
        <w:rPr>
          <w:sz w:val="24"/>
          <w:szCs w:val="24"/>
        </w:rPr>
      </w:pPr>
      <w:r w:rsidRPr="00401F6B">
        <w:rPr>
          <w:sz w:val="24"/>
          <w:szCs w:val="24"/>
        </w:rPr>
        <w:t xml:space="preserve">      North Street&lt;br /&gt;</w:t>
      </w:r>
    </w:p>
    <w:p w14:paraId="13D8E351" w14:textId="77777777" w:rsidR="003C5009" w:rsidRPr="00401F6B" w:rsidRDefault="003C5009" w:rsidP="003C5009">
      <w:pPr>
        <w:spacing w:line="240" w:lineRule="auto"/>
        <w:rPr>
          <w:sz w:val="24"/>
          <w:szCs w:val="24"/>
        </w:rPr>
      </w:pPr>
      <w:r w:rsidRPr="00401F6B">
        <w:rPr>
          <w:sz w:val="24"/>
          <w:szCs w:val="24"/>
        </w:rPr>
        <w:t xml:space="preserve">    Coimbatore - 20</w:t>
      </w:r>
    </w:p>
    <w:p w14:paraId="02954CB5" w14:textId="77777777" w:rsidR="003C5009" w:rsidRPr="00401F6B" w:rsidRDefault="003C5009" w:rsidP="003C5009">
      <w:pPr>
        <w:spacing w:line="240" w:lineRule="auto"/>
        <w:rPr>
          <w:sz w:val="24"/>
          <w:szCs w:val="24"/>
        </w:rPr>
      </w:pPr>
      <w:r w:rsidRPr="00401F6B">
        <w:rPr>
          <w:sz w:val="24"/>
          <w:szCs w:val="24"/>
        </w:rPr>
        <w:t xml:space="preserve">    &lt;/address&gt;</w:t>
      </w:r>
    </w:p>
    <w:p w14:paraId="34AC6AA9" w14:textId="77777777" w:rsidR="003C5009" w:rsidRPr="00401F6B" w:rsidRDefault="003C5009" w:rsidP="003C5009">
      <w:pPr>
        <w:spacing w:line="240" w:lineRule="auto"/>
        <w:rPr>
          <w:sz w:val="24"/>
          <w:szCs w:val="24"/>
        </w:rPr>
      </w:pPr>
      <w:r w:rsidRPr="00401F6B">
        <w:rPr>
          <w:sz w:val="24"/>
          <w:szCs w:val="24"/>
        </w:rPr>
        <w:t xml:space="preserve">  &lt;/center&gt;</w:t>
      </w:r>
    </w:p>
    <w:p w14:paraId="5584A3FF" w14:textId="77777777" w:rsidR="003C5009" w:rsidRPr="00401F6B" w:rsidRDefault="003C5009" w:rsidP="003C5009">
      <w:pPr>
        <w:spacing w:line="240" w:lineRule="auto"/>
        <w:rPr>
          <w:sz w:val="24"/>
          <w:szCs w:val="24"/>
        </w:rPr>
      </w:pPr>
      <w:r w:rsidRPr="00401F6B">
        <w:rPr>
          <w:sz w:val="24"/>
          <w:szCs w:val="24"/>
        </w:rPr>
        <w:t>&lt;/body&gt;</w:t>
      </w:r>
    </w:p>
    <w:p w14:paraId="5C944CDF" w14:textId="77777777" w:rsidR="003C5009" w:rsidRPr="00401F6B" w:rsidRDefault="003C5009" w:rsidP="003C5009">
      <w:pPr>
        <w:spacing w:line="240" w:lineRule="auto"/>
        <w:rPr>
          <w:b/>
          <w:bCs/>
          <w:sz w:val="24"/>
          <w:szCs w:val="24"/>
        </w:rPr>
      </w:pPr>
      <w:r w:rsidRPr="00401F6B">
        <w:rPr>
          <w:sz w:val="24"/>
          <w:szCs w:val="24"/>
        </w:rPr>
        <w:t>&lt;/html&gt;</w:t>
      </w:r>
    </w:p>
    <w:p w14:paraId="4055DBAE" w14:textId="77777777" w:rsidR="003C5009" w:rsidRDefault="003C5009" w:rsidP="003C5009">
      <w:pPr>
        <w:spacing w:line="240" w:lineRule="auto"/>
        <w:rPr>
          <w:b/>
          <w:bCs/>
          <w:sz w:val="24"/>
          <w:szCs w:val="24"/>
        </w:rPr>
      </w:pPr>
      <w:r w:rsidRPr="00401F6B">
        <w:rPr>
          <w:b/>
          <w:bCs/>
          <w:sz w:val="24"/>
          <w:szCs w:val="24"/>
        </w:rPr>
        <w:t>Output:</w:t>
      </w:r>
    </w:p>
    <w:p w14:paraId="38D985CB" w14:textId="77777777" w:rsidR="003C5009" w:rsidRDefault="003C5009" w:rsidP="003C5009">
      <w:pPr>
        <w:spacing w:line="240" w:lineRule="auto"/>
        <w:rPr>
          <w:sz w:val="24"/>
          <w:szCs w:val="24"/>
        </w:rPr>
      </w:pPr>
      <w:r w:rsidRPr="00401F6B">
        <w:rPr>
          <w:noProof/>
          <w:sz w:val="24"/>
          <w:szCs w:val="24"/>
        </w:rPr>
        <w:drawing>
          <wp:inline distT="0" distB="0" distL="0" distR="0" wp14:anchorId="18A42B6D" wp14:editId="6D22A8F8">
            <wp:extent cx="5731510" cy="27692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69235"/>
                    </a:xfrm>
                    <a:prstGeom prst="rect">
                      <a:avLst/>
                    </a:prstGeom>
                  </pic:spPr>
                </pic:pic>
              </a:graphicData>
            </a:graphic>
          </wp:inline>
        </w:drawing>
      </w:r>
    </w:p>
    <w:p w14:paraId="0BEE7F96" w14:textId="77777777" w:rsidR="003C5009" w:rsidRPr="003C5009" w:rsidRDefault="003C5009" w:rsidP="003C5009">
      <w:pPr>
        <w:pStyle w:val="Heading1"/>
      </w:pPr>
      <w:r w:rsidRPr="003C5009">
        <w:t>Question 3E)</w:t>
      </w:r>
    </w:p>
    <w:p w14:paraId="57A151DE" w14:textId="77777777" w:rsidR="003C5009" w:rsidRDefault="003C5009" w:rsidP="003C5009">
      <w:pPr>
        <w:spacing w:line="240" w:lineRule="auto"/>
        <w:rPr>
          <w:sz w:val="24"/>
          <w:szCs w:val="24"/>
        </w:rPr>
      </w:pPr>
      <w:r>
        <w:rPr>
          <w:sz w:val="24"/>
          <w:szCs w:val="24"/>
        </w:rPr>
        <w:t>Code:</w:t>
      </w:r>
    </w:p>
    <w:p w14:paraId="62CE8A36" w14:textId="77777777" w:rsidR="003C5009" w:rsidRPr="00401F6B" w:rsidRDefault="003C5009" w:rsidP="003C5009">
      <w:pPr>
        <w:spacing w:line="240" w:lineRule="auto"/>
        <w:rPr>
          <w:sz w:val="24"/>
          <w:szCs w:val="24"/>
        </w:rPr>
      </w:pPr>
      <w:r w:rsidRPr="00401F6B">
        <w:rPr>
          <w:sz w:val="24"/>
          <w:szCs w:val="24"/>
        </w:rPr>
        <w:t>&lt;!DOCTYPE html&gt;</w:t>
      </w:r>
    </w:p>
    <w:p w14:paraId="28992E48" w14:textId="77777777" w:rsidR="003C5009" w:rsidRPr="00401F6B" w:rsidRDefault="003C5009" w:rsidP="003C5009">
      <w:pPr>
        <w:spacing w:line="240" w:lineRule="auto"/>
        <w:rPr>
          <w:sz w:val="24"/>
          <w:szCs w:val="24"/>
        </w:rPr>
      </w:pPr>
      <w:r w:rsidRPr="00401F6B">
        <w:rPr>
          <w:sz w:val="24"/>
          <w:szCs w:val="24"/>
        </w:rPr>
        <w:lastRenderedPageBreak/>
        <w:t>&lt;html lang="en" dir="ltr"&gt;</w:t>
      </w:r>
    </w:p>
    <w:p w14:paraId="179152E1" w14:textId="77777777" w:rsidR="003C5009" w:rsidRPr="00401F6B" w:rsidRDefault="003C5009" w:rsidP="003C5009">
      <w:pPr>
        <w:spacing w:line="240" w:lineRule="auto"/>
        <w:rPr>
          <w:sz w:val="24"/>
          <w:szCs w:val="24"/>
        </w:rPr>
      </w:pPr>
      <w:r w:rsidRPr="00401F6B">
        <w:rPr>
          <w:sz w:val="24"/>
          <w:szCs w:val="24"/>
        </w:rPr>
        <w:t xml:space="preserve">  &lt;head&gt;</w:t>
      </w:r>
    </w:p>
    <w:p w14:paraId="3D254998" w14:textId="77777777" w:rsidR="003C5009" w:rsidRPr="00401F6B" w:rsidRDefault="003C5009" w:rsidP="003C5009">
      <w:pPr>
        <w:spacing w:line="240" w:lineRule="auto"/>
        <w:rPr>
          <w:sz w:val="24"/>
          <w:szCs w:val="24"/>
        </w:rPr>
      </w:pPr>
      <w:r w:rsidRPr="00401F6B">
        <w:rPr>
          <w:sz w:val="24"/>
          <w:szCs w:val="24"/>
        </w:rPr>
        <w:t xml:space="preserve">    &lt;meta charset="utf-8"&gt;</w:t>
      </w:r>
    </w:p>
    <w:p w14:paraId="5A852D79" w14:textId="77777777" w:rsidR="003C5009" w:rsidRPr="00401F6B" w:rsidRDefault="003C5009" w:rsidP="003C5009">
      <w:pPr>
        <w:spacing w:line="240" w:lineRule="auto"/>
        <w:rPr>
          <w:sz w:val="24"/>
          <w:szCs w:val="24"/>
        </w:rPr>
      </w:pPr>
      <w:r w:rsidRPr="00401F6B">
        <w:rPr>
          <w:sz w:val="24"/>
          <w:szCs w:val="24"/>
        </w:rPr>
        <w:t xml:space="preserve">    &lt;title&gt;Question3e&lt;/title&gt;</w:t>
      </w:r>
    </w:p>
    <w:p w14:paraId="422E7251" w14:textId="77777777" w:rsidR="003C5009" w:rsidRPr="00401F6B" w:rsidRDefault="003C5009" w:rsidP="003C5009">
      <w:pPr>
        <w:spacing w:line="240" w:lineRule="auto"/>
        <w:rPr>
          <w:sz w:val="24"/>
          <w:szCs w:val="24"/>
        </w:rPr>
      </w:pPr>
      <w:r w:rsidRPr="00401F6B">
        <w:rPr>
          <w:sz w:val="24"/>
          <w:szCs w:val="24"/>
        </w:rPr>
        <w:t xml:space="preserve">  &lt;/head&gt;</w:t>
      </w:r>
    </w:p>
    <w:p w14:paraId="0AE474D5" w14:textId="77777777" w:rsidR="003C5009" w:rsidRPr="00401F6B" w:rsidRDefault="003C5009" w:rsidP="003C5009">
      <w:pPr>
        <w:spacing w:line="240" w:lineRule="auto"/>
        <w:rPr>
          <w:sz w:val="24"/>
          <w:szCs w:val="24"/>
        </w:rPr>
      </w:pPr>
      <w:r w:rsidRPr="00401F6B">
        <w:rPr>
          <w:sz w:val="24"/>
          <w:szCs w:val="24"/>
        </w:rPr>
        <w:t xml:space="preserve">  &lt;body&gt;</w:t>
      </w:r>
    </w:p>
    <w:p w14:paraId="7962B5F7" w14:textId="77777777" w:rsidR="003C5009" w:rsidRPr="00401F6B" w:rsidRDefault="003C5009" w:rsidP="003C5009">
      <w:pPr>
        <w:spacing w:line="240" w:lineRule="auto"/>
        <w:rPr>
          <w:sz w:val="24"/>
          <w:szCs w:val="24"/>
        </w:rPr>
      </w:pPr>
      <w:r w:rsidRPr="00401F6B">
        <w:rPr>
          <w:sz w:val="24"/>
          <w:szCs w:val="24"/>
        </w:rPr>
        <w:t xml:space="preserve">    &lt;html&gt;</w:t>
      </w:r>
    </w:p>
    <w:p w14:paraId="5AEBB379" w14:textId="77777777" w:rsidR="003C5009" w:rsidRPr="00401F6B" w:rsidRDefault="003C5009" w:rsidP="003C5009">
      <w:pPr>
        <w:spacing w:line="240" w:lineRule="auto"/>
        <w:rPr>
          <w:sz w:val="24"/>
          <w:szCs w:val="24"/>
        </w:rPr>
      </w:pPr>
      <w:r w:rsidRPr="00401F6B">
        <w:rPr>
          <w:sz w:val="24"/>
          <w:szCs w:val="24"/>
        </w:rPr>
        <w:t>&lt;body&gt;</w:t>
      </w:r>
    </w:p>
    <w:p w14:paraId="1F5114C8" w14:textId="77777777" w:rsidR="003C5009" w:rsidRPr="00401F6B" w:rsidRDefault="003C5009" w:rsidP="003C5009">
      <w:pPr>
        <w:spacing w:line="240" w:lineRule="auto"/>
        <w:rPr>
          <w:sz w:val="24"/>
          <w:szCs w:val="24"/>
        </w:rPr>
      </w:pPr>
      <w:r w:rsidRPr="00401F6B">
        <w:rPr>
          <w:sz w:val="24"/>
          <w:szCs w:val="24"/>
        </w:rPr>
        <w:t>&lt;abbr title="Computer Science"&gt;CSC.&lt;/abbr&gt;</w:t>
      </w:r>
    </w:p>
    <w:p w14:paraId="0496FEBF" w14:textId="77777777" w:rsidR="003C5009" w:rsidRPr="00401F6B" w:rsidRDefault="003C5009" w:rsidP="003C5009">
      <w:pPr>
        <w:spacing w:line="240" w:lineRule="auto"/>
        <w:rPr>
          <w:sz w:val="24"/>
          <w:szCs w:val="24"/>
        </w:rPr>
      </w:pPr>
      <w:r w:rsidRPr="00401F6B">
        <w:rPr>
          <w:sz w:val="24"/>
          <w:szCs w:val="24"/>
        </w:rPr>
        <w:t>&lt;br /&gt;&lt;br /&gt;</w:t>
      </w:r>
    </w:p>
    <w:p w14:paraId="2FB7A0CE" w14:textId="77777777" w:rsidR="003C5009" w:rsidRPr="00401F6B" w:rsidRDefault="003C5009" w:rsidP="003C5009">
      <w:pPr>
        <w:spacing w:line="240" w:lineRule="auto"/>
        <w:rPr>
          <w:sz w:val="24"/>
          <w:szCs w:val="24"/>
        </w:rPr>
      </w:pPr>
      <w:r w:rsidRPr="00401F6B">
        <w:rPr>
          <w:sz w:val="24"/>
          <w:szCs w:val="24"/>
        </w:rPr>
        <w:t>&lt;abbr title="Internet and Web Programming"&gt;IWP&lt;/abbr&gt;</w:t>
      </w:r>
    </w:p>
    <w:p w14:paraId="32A0DA40" w14:textId="77777777" w:rsidR="003C5009" w:rsidRPr="00401F6B" w:rsidRDefault="003C5009" w:rsidP="003C5009">
      <w:pPr>
        <w:spacing w:line="240" w:lineRule="auto"/>
        <w:rPr>
          <w:sz w:val="24"/>
          <w:szCs w:val="24"/>
        </w:rPr>
      </w:pPr>
      <w:r w:rsidRPr="00401F6B">
        <w:rPr>
          <w:sz w:val="24"/>
          <w:szCs w:val="24"/>
        </w:rPr>
        <w:t>&lt;br /&gt;&lt;br /&gt;</w:t>
      </w:r>
    </w:p>
    <w:p w14:paraId="5FE193CD" w14:textId="77777777" w:rsidR="003C5009" w:rsidRPr="00401F6B" w:rsidRDefault="003C5009" w:rsidP="003C5009">
      <w:pPr>
        <w:spacing w:line="240" w:lineRule="auto"/>
        <w:rPr>
          <w:sz w:val="24"/>
          <w:szCs w:val="24"/>
        </w:rPr>
      </w:pPr>
      <w:r w:rsidRPr="00401F6B">
        <w:rPr>
          <w:sz w:val="24"/>
          <w:szCs w:val="24"/>
        </w:rPr>
        <w:t>&lt;abbr title="Operating Systems"&gt;OS&lt;/abbr&gt;</w:t>
      </w:r>
    </w:p>
    <w:p w14:paraId="6BF01568" w14:textId="77777777" w:rsidR="003C5009" w:rsidRPr="00401F6B" w:rsidRDefault="003C5009" w:rsidP="003C5009">
      <w:pPr>
        <w:spacing w:line="240" w:lineRule="auto"/>
        <w:rPr>
          <w:sz w:val="24"/>
          <w:szCs w:val="24"/>
        </w:rPr>
      </w:pPr>
      <w:r w:rsidRPr="00401F6B">
        <w:rPr>
          <w:sz w:val="24"/>
          <w:szCs w:val="24"/>
        </w:rPr>
        <w:t>&lt;br /&gt;&lt;br /&gt;</w:t>
      </w:r>
    </w:p>
    <w:p w14:paraId="7472333C" w14:textId="77777777" w:rsidR="003C5009" w:rsidRPr="00401F6B" w:rsidRDefault="003C5009" w:rsidP="003C5009">
      <w:pPr>
        <w:spacing w:line="240" w:lineRule="auto"/>
        <w:rPr>
          <w:sz w:val="24"/>
          <w:szCs w:val="24"/>
        </w:rPr>
      </w:pPr>
      <w:r w:rsidRPr="00401F6B">
        <w:rPr>
          <w:sz w:val="24"/>
          <w:szCs w:val="24"/>
        </w:rPr>
        <w:t>&lt;abbr title="Statistics"&gt;Stats&lt;/abbr&gt;</w:t>
      </w:r>
    </w:p>
    <w:p w14:paraId="5C2479C2" w14:textId="77777777" w:rsidR="003C5009" w:rsidRPr="00401F6B" w:rsidRDefault="003C5009" w:rsidP="003C5009">
      <w:pPr>
        <w:spacing w:line="240" w:lineRule="auto"/>
        <w:rPr>
          <w:sz w:val="24"/>
          <w:szCs w:val="24"/>
        </w:rPr>
      </w:pPr>
      <w:r w:rsidRPr="00401F6B">
        <w:rPr>
          <w:sz w:val="24"/>
          <w:szCs w:val="24"/>
        </w:rPr>
        <w:t>&lt;br /&gt;&lt;br /&gt;</w:t>
      </w:r>
    </w:p>
    <w:p w14:paraId="7E5FF624" w14:textId="77777777" w:rsidR="003C5009" w:rsidRPr="00401F6B" w:rsidRDefault="003C5009" w:rsidP="003C5009">
      <w:pPr>
        <w:spacing w:line="240" w:lineRule="auto"/>
        <w:rPr>
          <w:sz w:val="24"/>
          <w:szCs w:val="24"/>
        </w:rPr>
      </w:pPr>
      <w:r w:rsidRPr="00401F6B">
        <w:rPr>
          <w:sz w:val="24"/>
          <w:szCs w:val="24"/>
        </w:rPr>
        <w:t>&lt;acronym title="Institute of Electrical</w:t>
      </w:r>
    </w:p>
    <w:p w14:paraId="4272CE25" w14:textId="77777777" w:rsidR="003C5009" w:rsidRPr="00401F6B" w:rsidRDefault="003C5009" w:rsidP="003C5009">
      <w:pPr>
        <w:spacing w:line="240" w:lineRule="auto"/>
        <w:rPr>
          <w:sz w:val="24"/>
          <w:szCs w:val="24"/>
        </w:rPr>
      </w:pPr>
      <w:r w:rsidRPr="00401F6B">
        <w:rPr>
          <w:sz w:val="24"/>
          <w:szCs w:val="24"/>
        </w:rPr>
        <w:t>and Electronic Engineers"&gt;IEEE&lt;/acronym&gt;</w:t>
      </w:r>
    </w:p>
    <w:p w14:paraId="495B4013" w14:textId="77777777" w:rsidR="003C5009" w:rsidRPr="00401F6B" w:rsidRDefault="003C5009" w:rsidP="003C5009">
      <w:pPr>
        <w:spacing w:line="240" w:lineRule="auto"/>
        <w:rPr>
          <w:sz w:val="24"/>
          <w:szCs w:val="24"/>
        </w:rPr>
      </w:pPr>
      <w:r w:rsidRPr="00401F6B">
        <w:rPr>
          <w:sz w:val="24"/>
          <w:szCs w:val="24"/>
        </w:rPr>
        <w:t>&lt;br /&gt;&lt;br /&gt;</w:t>
      </w:r>
    </w:p>
    <w:p w14:paraId="4CB6028D" w14:textId="77777777" w:rsidR="003C5009" w:rsidRPr="00401F6B" w:rsidRDefault="003C5009" w:rsidP="003C5009">
      <w:pPr>
        <w:spacing w:line="240" w:lineRule="auto"/>
        <w:rPr>
          <w:sz w:val="24"/>
          <w:szCs w:val="24"/>
        </w:rPr>
      </w:pPr>
      <w:r w:rsidRPr="00401F6B">
        <w:rPr>
          <w:sz w:val="24"/>
          <w:szCs w:val="24"/>
        </w:rPr>
        <w:t>&lt;/body&gt;</w:t>
      </w:r>
    </w:p>
    <w:p w14:paraId="7D8CB967" w14:textId="77777777" w:rsidR="003C5009" w:rsidRPr="00401F6B" w:rsidRDefault="003C5009" w:rsidP="003C5009">
      <w:pPr>
        <w:spacing w:line="240" w:lineRule="auto"/>
        <w:rPr>
          <w:sz w:val="24"/>
          <w:szCs w:val="24"/>
        </w:rPr>
      </w:pPr>
      <w:r w:rsidRPr="00401F6B">
        <w:rPr>
          <w:sz w:val="24"/>
          <w:szCs w:val="24"/>
        </w:rPr>
        <w:t>&lt;/html&gt;</w:t>
      </w:r>
    </w:p>
    <w:p w14:paraId="1AB1B0FC" w14:textId="77777777" w:rsidR="003C5009" w:rsidRPr="00401F6B" w:rsidRDefault="003C5009" w:rsidP="003C5009">
      <w:pPr>
        <w:spacing w:line="240" w:lineRule="auto"/>
        <w:rPr>
          <w:sz w:val="24"/>
          <w:szCs w:val="24"/>
        </w:rPr>
      </w:pPr>
      <w:r w:rsidRPr="00401F6B">
        <w:rPr>
          <w:sz w:val="24"/>
          <w:szCs w:val="24"/>
        </w:rPr>
        <w:t xml:space="preserve">  &lt;/body&gt;</w:t>
      </w:r>
    </w:p>
    <w:p w14:paraId="2DDF8419" w14:textId="77777777" w:rsidR="003C5009" w:rsidRDefault="003C5009" w:rsidP="003C5009">
      <w:pPr>
        <w:spacing w:line="240" w:lineRule="auto"/>
        <w:rPr>
          <w:sz w:val="24"/>
          <w:szCs w:val="24"/>
        </w:rPr>
      </w:pPr>
      <w:r w:rsidRPr="00401F6B">
        <w:rPr>
          <w:sz w:val="24"/>
          <w:szCs w:val="24"/>
        </w:rPr>
        <w:t>&lt;/html&gt;</w:t>
      </w:r>
    </w:p>
    <w:p w14:paraId="72DB70AC" w14:textId="77777777" w:rsidR="003C5009" w:rsidRDefault="003C5009" w:rsidP="003C5009">
      <w:pPr>
        <w:spacing w:line="240" w:lineRule="auto"/>
        <w:rPr>
          <w:sz w:val="24"/>
          <w:szCs w:val="24"/>
        </w:rPr>
      </w:pPr>
      <w:r>
        <w:rPr>
          <w:sz w:val="24"/>
          <w:szCs w:val="24"/>
        </w:rPr>
        <w:t>Output:</w:t>
      </w:r>
    </w:p>
    <w:p w14:paraId="677E5C29" w14:textId="47E49512" w:rsidR="003C5009" w:rsidRDefault="003C5009" w:rsidP="003C5009">
      <w:pPr>
        <w:spacing w:line="240" w:lineRule="auto"/>
        <w:rPr>
          <w:sz w:val="24"/>
          <w:szCs w:val="24"/>
        </w:rPr>
      </w:pPr>
      <w:r w:rsidRPr="00401F6B">
        <w:rPr>
          <w:noProof/>
          <w:sz w:val="24"/>
          <w:szCs w:val="24"/>
        </w:rPr>
        <w:lastRenderedPageBreak/>
        <w:drawing>
          <wp:inline distT="0" distB="0" distL="0" distR="0" wp14:anchorId="65B93105" wp14:editId="4FCB19CF">
            <wp:extent cx="5731510" cy="208324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7696" cy="2085490"/>
                    </a:xfrm>
                    <a:prstGeom prst="rect">
                      <a:avLst/>
                    </a:prstGeom>
                  </pic:spPr>
                </pic:pic>
              </a:graphicData>
            </a:graphic>
          </wp:inline>
        </w:drawing>
      </w:r>
    </w:p>
    <w:p w14:paraId="6397807F" w14:textId="77777777" w:rsidR="003C5009" w:rsidRDefault="003C5009" w:rsidP="003C5009">
      <w:pPr>
        <w:pStyle w:val="Heading1"/>
      </w:pPr>
      <w:r w:rsidRPr="00401F6B">
        <w:t>Question 4)</w:t>
      </w:r>
    </w:p>
    <w:p w14:paraId="46297F46" w14:textId="77777777" w:rsidR="003C5009" w:rsidRDefault="003C5009" w:rsidP="003C5009">
      <w:pPr>
        <w:spacing w:line="240" w:lineRule="auto"/>
        <w:rPr>
          <w:sz w:val="28"/>
          <w:szCs w:val="28"/>
        </w:rPr>
      </w:pPr>
      <w:r>
        <w:rPr>
          <w:sz w:val="28"/>
          <w:szCs w:val="28"/>
        </w:rPr>
        <w:t>Code:</w:t>
      </w:r>
    </w:p>
    <w:p w14:paraId="410472ED" w14:textId="77777777" w:rsidR="003C5009" w:rsidRPr="00401F6B" w:rsidRDefault="003C5009" w:rsidP="003C5009">
      <w:pPr>
        <w:spacing w:line="240" w:lineRule="auto"/>
        <w:rPr>
          <w:sz w:val="28"/>
          <w:szCs w:val="28"/>
        </w:rPr>
      </w:pPr>
      <w:r w:rsidRPr="00401F6B">
        <w:rPr>
          <w:sz w:val="28"/>
          <w:szCs w:val="28"/>
        </w:rPr>
        <w:t>&lt;!DOCTYPE html&gt;</w:t>
      </w:r>
    </w:p>
    <w:p w14:paraId="62B9C769" w14:textId="77777777" w:rsidR="003C5009" w:rsidRPr="00401F6B" w:rsidRDefault="003C5009" w:rsidP="003C5009">
      <w:pPr>
        <w:spacing w:line="240" w:lineRule="auto"/>
        <w:rPr>
          <w:sz w:val="28"/>
          <w:szCs w:val="28"/>
        </w:rPr>
      </w:pPr>
      <w:r w:rsidRPr="00401F6B">
        <w:rPr>
          <w:sz w:val="28"/>
          <w:szCs w:val="28"/>
        </w:rPr>
        <w:t>&lt;html&gt;</w:t>
      </w:r>
    </w:p>
    <w:p w14:paraId="0C23F4C5" w14:textId="77777777" w:rsidR="003C5009" w:rsidRPr="00401F6B" w:rsidRDefault="003C5009" w:rsidP="003C5009">
      <w:pPr>
        <w:spacing w:line="240" w:lineRule="auto"/>
        <w:rPr>
          <w:sz w:val="28"/>
          <w:szCs w:val="28"/>
        </w:rPr>
      </w:pPr>
      <w:r w:rsidRPr="00401F6B">
        <w:rPr>
          <w:sz w:val="28"/>
          <w:szCs w:val="28"/>
        </w:rPr>
        <w:t>&lt;head&gt;</w:t>
      </w:r>
    </w:p>
    <w:p w14:paraId="5A71D313" w14:textId="77777777" w:rsidR="003C5009" w:rsidRPr="00401F6B" w:rsidRDefault="003C5009" w:rsidP="003C5009">
      <w:pPr>
        <w:spacing w:line="240" w:lineRule="auto"/>
        <w:rPr>
          <w:sz w:val="28"/>
          <w:szCs w:val="28"/>
        </w:rPr>
      </w:pPr>
      <w:r w:rsidRPr="00401F6B">
        <w:rPr>
          <w:sz w:val="28"/>
          <w:szCs w:val="28"/>
        </w:rPr>
        <w:t xml:space="preserve">   &lt;title&gt;Table&lt;/title&gt;</w:t>
      </w:r>
    </w:p>
    <w:p w14:paraId="5BBB71DE" w14:textId="77777777" w:rsidR="003C5009" w:rsidRPr="00401F6B" w:rsidRDefault="003C5009" w:rsidP="003C5009">
      <w:pPr>
        <w:spacing w:line="240" w:lineRule="auto"/>
        <w:rPr>
          <w:sz w:val="28"/>
          <w:szCs w:val="28"/>
        </w:rPr>
      </w:pPr>
      <w:r w:rsidRPr="00401F6B">
        <w:rPr>
          <w:sz w:val="28"/>
          <w:szCs w:val="28"/>
        </w:rPr>
        <w:t xml:space="preserve">   &lt;style&gt;</w:t>
      </w:r>
    </w:p>
    <w:p w14:paraId="410C360D" w14:textId="77777777" w:rsidR="003C5009" w:rsidRPr="00401F6B" w:rsidRDefault="003C5009" w:rsidP="003C5009">
      <w:pPr>
        <w:spacing w:line="240" w:lineRule="auto"/>
        <w:rPr>
          <w:sz w:val="28"/>
          <w:szCs w:val="28"/>
        </w:rPr>
      </w:pPr>
      <w:r w:rsidRPr="00401F6B">
        <w:rPr>
          <w:sz w:val="28"/>
          <w:szCs w:val="28"/>
        </w:rPr>
        <w:t xml:space="preserve">       table{</w:t>
      </w:r>
    </w:p>
    <w:p w14:paraId="0C8279DA" w14:textId="77777777" w:rsidR="003C5009" w:rsidRPr="00401F6B" w:rsidRDefault="003C5009" w:rsidP="003C5009">
      <w:pPr>
        <w:spacing w:line="240" w:lineRule="auto"/>
        <w:rPr>
          <w:sz w:val="28"/>
          <w:szCs w:val="28"/>
        </w:rPr>
      </w:pPr>
      <w:r w:rsidRPr="00401F6B">
        <w:rPr>
          <w:sz w:val="28"/>
          <w:szCs w:val="28"/>
        </w:rPr>
        <w:t xml:space="preserve">           border: 3px solid grey;</w:t>
      </w:r>
    </w:p>
    <w:p w14:paraId="04894D9B" w14:textId="77777777" w:rsidR="003C5009" w:rsidRPr="00401F6B" w:rsidRDefault="003C5009" w:rsidP="003C5009">
      <w:pPr>
        <w:spacing w:line="240" w:lineRule="auto"/>
        <w:rPr>
          <w:sz w:val="28"/>
          <w:szCs w:val="28"/>
        </w:rPr>
      </w:pPr>
      <w:r w:rsidRPr="00401F6B">
        <w:rPr>
          <w:sz w:val="28"/>
          <w:szCs w:val="28"/>
        </w:rPr>
        <w:t xml:space="preserve">           border-spacing: 3px;</w:t>
      </w:r>
    </w:p>
    <w:p w14:paraId="2272E9A2" w14:textId="77777777" w:rsidR="003C5009" w:rsidRPr="00401F6B" w:rsidRDefault="003C5009" w:rsidP="003C5009">
      <w:pPr>
        <w:spacing w:line="240" w:lineRule="auto"/>
        <w:rPr>
          <w:sz w:val="28"/>
          <w:szCs w:val="28"/>
        </w:rPr>
      </w:pPr>
      <w:r w:rsidRPr="00401F6B">
        <w:rPr>
          <w:sz w:val="28"/>
          <w:szCs w:val="28"/>
        </w:rPr>
        <w:t xml:space="preserve">       }</w:t>
      </w:r>
    </w:p>
    <w:p w14:paraId="2D79B9C7" w14:textId="77777777" w:rsidR="003C5009" w:rsidRPr="00401F6B" w:rsidRDefault="003C5009" w:rsidP="003C5009">
      <w:pPr>
        <w:spacing w:line="240" w:lineRule="auto"/>
        <w:rPr>
          <w:sz w:val="28"/>
          <w:szCs w:val="28"/>
        </w:rPr>
      </w:pPr>
      <w:r w:rsidRPr="00401F6B">
        <w:rPr>
          <w:sz w:val="28"/>
          <w:szCs w:val="28"/>
        </w:rPr>
        <w:t xml:space="preserve">       td, th {</w:t>
      </w:r>
    </w:p>
    <w:p w14:paraId="31D8DD89" w14:textId="77777777" w:rsidR="003C5009" w:rsidRPr="00401F6B" w:rsidRDefault="003C5009" w:rsidP="003C5009">
      <w:pPr>
        <w:spacing w:line="240" w:lineRule="auto"/>
        <w:rPr>
          <w:sz w:val="28"/>
          <w:szCs w:val="28"/>
        </w:rPr>
      </w:pPr>
      <w:r w:rsidRPr="00401F6B">
        <w:rPr>
          <w:sz w:val="28"/>
          <w:szCs w:val="28"/>
        </w:rPr>
        <w:t xml:space="preserve">           border: 1px solid grey;</w:t>
      </w:r>
    </w:p>
    <w:p w14:paraId="67B7AD3B" w14:textId="77777777" w:rsidR="003C5009" w:rsidRPr="00401F6B" w:rsidRDefault="003C5009" w:rsidP="003C5009">
      <w:pPr>
        <w:spacing w:line="240" w:lineRule="auto"/>
        <w:rPr>
          <w:sz w:val="28"/>
          <w:szCs w:val="28"/>
        </w:rPr>
      </w:pPr>
      <w:r w:rsidRPr="00401F6B">
        <w:rPr>
          <w:sz w:val="28"/>
          <w:szCs w:val="28"/>
        </w:rPr>
        <w:t xml:space="preserve">       }</w:t>
      </w:r>
    </w:p>
    <w:p w14:paraId="0C7D8FD2" w14:textId="77777777" w:rsidR="003C5009" w:rsidRPr="00401F6B" w:rsidRDefault="003C5009" w:rsidP="003C5009">
      <w:pPr>
        <w:spacing w:line="240" w:lineRule="auto"/>
        <w:rPr>
          <w:sz w:val="28"/>
          <w:szCs w:val="28"/>
        </w:rPr>
      </w:pPr>
      <w:r w:rsidRPr="00401F6B">
        <w:rPr>
          <w:sz w:val="28"/>
          <w:szCs w:val="28"/>
        </w:rPr>
        <w:t xml:space="preserve">   &lt;/style&gt;</w:t>
      </w:r>
    </w:p>
    <w:p w14:paraId="48032788" w14:textId="77777777" w:rsidR="003C5009" w:rsidRPr="00401F6B" w:rsidRDefault="003C5009" w:rsidP="003C5009">
      <w:pPr>
        <w:spacing w:line="240" w:lineRule="auto"/>
        <w:rPr>
          <w:sz w:val="28"/>
          <w:szCs w:val="28"/>
        </w:rPr>
      </w:pPr>
      <w:r w:rsidRPr="00401F6B">
        <w:rPr>
          <w:sz w:val="28"/>
          <w:szCs w:val="28"/>
        </w:rPr>
        <w:t>&lt;/head&gt;</w:t>
      </w:r>
    </w:p>
    <w:p w14:paraId="3C1067BF" w14:textId="77777777" w:rsidR="003C5009" w:rsidRPr="00401F6B" w:rsidRDefault="003C5009" w:rsidP="003C5009">
      <w:pPr>
        <w:spacing w:line="240" w:lineRule="auto"/>
        <w:rPr>
          <w:sz w:val="28"/>
          <w:szCs w:val="28"/>
        </w:rPr>
      </w:pPr>
      <w:r w:rsidRPr="00401F6B">
        <w:rPr>
          <w:sz w:val="28"/>
          <w:szCs w:val="28"/>
        </w:rPr>
        <w:lastRenderedPageBreak/>
        <w:t>&lt;body&gt;</w:t>
      </w:r>
    </w:p>
    <w:p w14:paraId="5C68CDF8" w14:textId="77777777" w:rsidR="003C5009" w:rsidRPr="00401F6B" w:rsidRDefault="003C5009" w:rsidP="003C5009">
      <w:pPr>
        <w:spacing w:line="240" w:lineRule="auto"/>
        <w:rPr>
          <w:sz w:val="28"/>
          <w:szCs w:val="28"/>
        </w:rPr>
      </w:pPr>
      <w:r w:rsidRPr="00401F6B">
        <w:rPr>
          <w:sz w:val="28"/>
          <w:szCs w:val="28"/>
        </w:rPr>
        <w:t xml:space="preserve">   &lt;center&gt;&lt;table&gt;</w:t>
      </w:r>
    </w:p>
    <w:p w14:paraId="3BB29D27" w14:textId="77777777" w:rsidR="003C5009" w:rsidRPr="00401F6B" w:rsidRDefault="003C5009" w:rsidP="003C5009">
      <w:pPr>
        <w:spacing w:line="240" w:lineRule="auto"/>
        <w:rPr>
          <w:sz w:val="28"/>
          <w:szCs w:val="28"/>
        </w:rPr>
      </w:pPr>
      <w:r w:rsidRPr="00401F6B">
        <w:rPr>
          <w:sz w:val="28"/>
          <w:szCs w:val="28"/>
        </w:rPr>
        <w:t xml:space="preserve">       &lt;tr&gt;</w:t>
      </w:r>
    </w:p>
    <w:p w14:paraId="4E43B6E3" w14:textId="77777777" w:rsidR="003C5009" w:rsidRPr="00401F6B" w:rsidRDefault="003C5009" w:rsidP="003C5009">
      <w:pPr>
        <w:spacing w:line="240" w:lineRule="auto"/>
        <w:rPr>
          <w:sz w:val="28"/>
          <w:szCs w:val="28"/>
        </w:rPr>
      </w:pPr>
      <w:r w:rsidRPr="00401F6B">
        <w:rPr>
          <w:sz w:val="28"/>
          <w:szCs w:val="28"/>
        </w:rPr>
        <w:t xml:space="preserve">           &lt;th colspan="4"&gt;&lt;b&gt;Purchased Equipments (June, 2006)&lt;/b&gt;&lt;/th&gt;</w:t>
      </w:r>
    </w:p>
    <w:p w14:paraId="16CBF484" w14:textId="77777777" w:rsidR="003C5009" w:rsidRPr="00401F6B" w:rsidRDefault="003C5009" w:rsidP="003C5009">
      <w:pPr>
        <w:spacing w:line="240" w:lineRule="auto"/>
        <w:rPr>
          <w:sz w:val="28"/>
          <w:szCs w:val="28"/>
        </w:rPr>
      </w:pPr>
      <w:r w:rsidRPr="00401F6B">
        <w:rPr>
          <w:sz w:val="28"/>
          <w:szCs w:val="28"/>
        </w:rPr>
        <w:t xml:space="preserve">       &lt;/tr&gt;</w:t>
      </w:r>
    </w:p>
    <w:p w14:paraId="29701B76" w14:textId="77777777" w:rsidR="003C5009" w:rsidRPr="00401F6B" w:rsidRDefault="003C5009" w:rsidP="003C5009">
      <w:pPr>
        <w:spacing w:line="240" w:lineRule="auto"/>
        <w:rPr>
          <w:sz w:val="28"/>
          <w:szCs w:val="28"/>
        </w:rPr>
      </w:pPr>
      <w:r w:rsidRPr="00401F6B">
        <w:rPr>
          <w:sz w:val="28"/>
          <w:szCs w:val="28"/>
        </w:rPr>
        <w:t xml:space="preserve">       &lt;tr&gt;</w:t>
      </w:r>
    </w:p>
    <w:p w14:paraId="4CDA377D" w14:textId="77777777" w:rsidR="003C5009" w:rsidRPr="00401F6B" w:rsidRDefault="003C5009" w:rsidP="003C5009">
      <w:pPr>
        <w:spacing w:line="240" w:lineRule="auto"/>
        <w:rPr>
          <w:sz w:val="28"/>
          <w:szCs w:val="28"/>
        </w:rPr>
      </w:pPr>
      <w:r w:rsidRPr="00401F6B">
        <w:rPr>
          <w:sz w:val="28"/>
          <w:szCs w:val="28"/>
        </w:rPr>
        <w:t xml:space="preserve">           &lt;td rowspan="2"&gt;&lt;b&gt;Item Num#&lt;/b&gt;&lt;/td&gt;</w:t>
      </w:r>
    </w:p>
    <w:p w14:paraId="6A8F8409" w14:textId="77777777" w:rsidR="003C5009" w:rsidRPr="00401F6B" w:rsidRDefault="003C5009" w:rsidP="003C5009">
      <w:pPr>
        <w:spacing w:line="240" w:lineRule="auto"/>
        <w:rPr>
          <w:sz w:val="28"/>
          <w:szCs w:val="28"/>
        </w:rPr>
      </w:pPr>
      <w:r w:rsidRPr="00401F6B">
        <w:rPr>
          <w:sz w:val="28"/>
          <w:szCs w:val="28"/>
        </w:rPr>
        <w:t xml:space="preserve">           &lt;td rowspan="2"&gt;&lt;b&gt;Item Picture&lt;/b&gt;&lt;/td&gt;</w:t>
      </w:r>
    </w:p>
    <w:p w14:paraId="1EC92E01" w14:textId="77777777" w:rsidR="003C5009" w:rsidRPr="00401F6B" w:rsidRDefault="003C5009" w:rsidP="003C5009">
      <w:pPr>
        <w:spacing w:line="240" w:lineRule="auto"/>
        <w:rPr>
          <w:sz w:val="28"/>
          <w:szCs w:val="28"/>
        </w:rPr>
      </w:pPr>
      <w:r w:rsidRPr="00401F6B">
        <w:rPr>
          <w:sz w:val="28"/>
          <w:szCs w:val="28"/>
        </w:rPr>
        <w:t xml:space="preserve">           &lt;td&gt;&lt;b&gt;&lt;center&gt;Item Description&lt;/center&gt;&lt;/b&gt;&lt;/td&gt;</w:t>
      </w:r>
    </w:p>
    <w:p w14:paraId="26F6A2F3" w14:textId="77777777" w:rsidR="003C5009" w:rsidRPr="00401F6B" w:rsidRDefault="003C5009" w:rsidP="003C5009">
      <w:pPr>
        <w:spacing w:line="240" w:lineRule="auto"/>
        <w:rPr>
          <w:sz w:val="28"/>
          <w:szCs w:val="28"/>
        </w:rPr>
      </w:pPr>
      <w:r w:rsidRPr="00401F6B">
        <w:rPr>
          <w:sz w:val="28"/>
          <w:szCs w:val="28"/>
        </w:rPr>
        <w:t xml:space="preserve">           &lt;td&gt;&lt;b&gt;&lt;center&gt;Price&lt;/center&gt;&lt;/b&gt;&lt;/td&gt;</w:t>
      </w:r>
    </w:p>
    <w:p w14:paraId="5ED5FBCC" w14:textId="77777777" w:rsidR="003C5009" w:rsidRPr="00401F6B" w:rsidRDefault="003C5009" w:rsidP="003C5009">
      <w:pPr>
        <w:spacing w:line="240" w:lineRule="auto"/>
        <w:rPr>
          <w:sz w:val="28"/>
          <w:szCs w:val="28"/>
        </w:rPr>
      </w:pPr>
      <w:r w:rsidRPr="00401F6B">
        <w:rPr>
          <w:sz w:val="28"/>
          <w:szCs w:val="28"/>
        </w:rPr>
        <w:t xml:space="preserve">       &lt;/tr&gt;</w:t>
      </w:r>
    </w:p>
    <w:p w14:paraId="5229B1CD" w14:textId="77777777" w:rsidR="003C5009" w:rsidRPr="00401F6B" w:rsidRDefault="003C5009" w:rsidP="003C5009">
      <w:pPr>
        <w:spacing w:line="240" w:lineRule="auto"/>
        <w:rPr>
          <w:sz w:val="28"/>
          <w:szCs w:val="28"/>
        </w:rPr>
      </w:pPr>
      <w:r w:rsidRPr="00401F6B">
        <w:rPr>
          <w:sz w:val="28"/>
          <w:szCs w:val="28"/>
        </w:rPr>
        <w:t xml:space="preserve">       &lt;tr&gt;</w:t>
      </w:r>
    </w:p>
    <w:p w14:paraId="2496E682" w14:textId="77777777" w:rsidR="003C5009" w:rsidRPr="00401F6B" w:rsidRDefault="003C5009" w:rsidP="003C5009">
      <w:pPr>
        <w:spacing w:line="240" w:lineRule="auto"/>
        <w:rPr>
          <w:sz w:val="28"/>
          <w:szCs w:val="28"/>
        </w:rPr>
      </w:pPr>
      <w:r w:rsidRPr="00401F6B">
        <w:rPr>
          <w:sz w:val="28"/>
          <w:szCs w:val="28"/>
        </w:rPr>
        <w:t xml:space="preserve">           &lt;td&gt;&lt;b&gt;Shipping Handling, Installaiton, etc&lt;/b&gt;&lt;/td&gt;</w:t>
      </w:r>
    </w:p>
    <w:p w14:paraId="4C15C552" w14:textId="77777777" w:rsidR="003C5009" w:rsidRPr="00401F6B" w:rsidRDefault="003C5009" w:rsidP="003C5009">
      <w:pPr>
        <w:spacing w:line="240" w:lineRule="auto"/>
        <w:rPr>
          <w:sz w:val="28"/>
          <w:szCs w:val="28"/>
        </w:rPr>
      </w:pPr>
      <w:r w:rsidRPr="00401F6B">
        <w:rPr>
          <w:sz w:val="28"/>
          <w:szCs w:val="28"/>
        </w:rPr>
        <w:t xml:space="preserve">           &lt;td&gt;&lt;b&gt;Expense&lt;/b&gt;&lt;/td&gt;</w:t>
      </w:r>
    </w:p>
    <w:p w14:paraId="7A3FA830" w14:textId="77777777" w:rsidR="003C5009" w:rsidRPr="00401F6B" w:rsidRDefault="003C5009" w:rsidP="003C5009">
      <w:pPr>
        <w:spacing w:line="240" w:lineRule="auto"/>
        <w:rPr>
          <w:sz w:val="28"/>
          <w:szCs w:val="28"/>
        </w:rPr>
      </w:pPr>
      <w:r w:rsidRPr="00401F6B">
        <w:rPr>
          <w:sz w:val="28"/>
          <w:szCs w:val="28"/>
        </w:rPr>
        <w:t xml:space="preserve">       &lt;/tr&gt;</w:t>
      </w:r>
    </w:p>
    <w:p w14:paraId="77242BA0" w14:textId="77777777" w:rsidR="003C5009" w:rsidRPr="00401F6B" w:rsidRDefault="003C5009" w:rsidP="003C5009">
      <w:pPr>
        <w:spacing w:line="240" w:lineRule="auto"/>
        <w:rPr>
          <w:sz w:val="28"/>
          <w:szCs w:val="28"/>
        </w:rPr>
      </w:pPr>
      <w:r w:rsidRPr="00401F6B">
        <w:rPr>
          <w:sz w:val="28"/>
          <w:szCs w:val="28"/>
        </w:rPr>
        <w:t xml:space="preserve">       &lt;tr&gt;</w:t>
      </w:r>
    </w:p>
    <w:p w14:paraId="41AA926F" w14:textId="77777777" w:rsidR="003C5009" w:rsidRPr="00401F6B" w:rsidRDefault="003C5009" w:rsidP="003C5009">
      <w:pPr>
        <w:spacing w:line="240" w:lineRule="auto"/>
        <w:rPr>
          <w:sz w:val="28"/>
          <w:szCs w:val="28"/>
        </w:rPr>
      </w:pPr>
      <w:r w:rsidRPr="00401F6B">
        <w:rPr>
          <w:sz w:val="28"/>
          <w:szCs w:val="28"/>
        </w:rPr>
        <w:t xml:space="preserve">           &lt;td rowspan="2"&gt;1.&lt;/td&gt;</w:t>
      </w:r>
    </w:p>
    <w:p w14:paraId="47C08929" w14:textId="77777777" w:rsidR="003C5009" w:rsidRPr="00401F6B" w:rsidRDefault="003C5009" w:rsidP="003C5009">
      <w:pPr>
        <w:spacing w:line="240" w:lineRule="auto"/>
        <w:rPr>
          <w:sz w:val="28"/>
          <w:szCs w:val="28"/>
        </w:rPr>
      </w:pPr>
      <w:r w:rsidRPr="00401F6B">
        <w:rPr>
          <w:sz w:val="28"/>
          <w:szCs w:val="28"/>
        </w:rPr>
        <w:t xml:space="preserve">           &lt;td rowspan="2"&gt;&lt;img src="https://www.allaboutcircuits.com/uploads/articles/Ibm_pc_5150.jpg" width="100" height="100"&gt;&lt;/img&gt;&lt;/td&gt;</w:t>
      </w:r>
    </w:p>
    <w:p w14:paraId="405AC5C2" w14:textId="77777777" w:rsidR="003C5009" w:rsidRPr="00401F6B" w:rsidRDefault="003C5009" w:rsidP="003C5009">
      <w:pPr>
        <w:spacing w:line="240" w:lineRule="auto"/>
        <w:rPr>
          <w:sz w:val="28"/>
          <w:szCs w:val="28"/>
        </w:rPr>
      </w:pPr>
      <w:r w:rsidRPr="00401F6B">
        <w:rPr>
          <w:sz w:val="28"/>
          <w:szCs w:val="28"/>
        </w:rPr>
        <w:t xml:space="preserve">           &lt;td&gt;IBM Clone Computer.&lt;/td&gt;</w:t>
      </w:r>
    </w:p>
    <w:p w14:paraId="75617179" w14:textId="77777777" w:rsidR="003C5009" w:rsidRPr="00401F6B" w:rsidRDefault="003C5009" w:rsidP="003C5009">
      <w:pPr>
        <w:spacing w:line="240" w:lineRule="auto"/>
        <w:rPr>
          <w:sz w:val="28"/>
          <w:szCs w:val="28"/>
        </w:rPr>
      </w:pPr>
      <w:r w:rsidRPr="00401F6B">
        <w:rPr>
          <w:sz w:val="28"/>
          <w:szCs w:val="28"/>
        </w:rPr>
        <w:t xml:space="preserve">           &lt;td&gt;$ 400.00&lt;/td&gt;</w:t>
      </w:r>
    </w:p>
    <w:p w14:paraId="364B3288" w14:textId="77777777" w:rsidR="003C5009" w:rsidRPr="00401F6B" w:rsidRDefault="003C5009" w:rsidP="003C5009">
      <w:pPr>
        <w:spacing w:line="240" w:lineRule="auto"/>
        <w:rPr>
          <w:sz w:val="28"/>
          <w:szCs w:val="28"/>
        </w:rPr>
      </w:pPr>
      <w:r w:rsidRPr="00401F6B">
        <w:rPr>
          <w:sz w:val="28"/>
          <w:szCs w:val="28"/>
        </w:rPr>
        <w:t xml:space="preserve">       &lt;/tr&gt;</w:t>
      </w:r>
    </w:p>
    <w:p w14:paraId="7DDE63BE" w14:textId="77777777" w:rsidR="003C5009" w:rsidRPr="00401F6B" w:rsidRDefault="003C5009" w:rsidP="003C5009">
      <w:pPr>
        <w:spacing w:line="240" w:lineRule="auto"/>
        <w:rPr>
          <w:sz w:val="28"/>
          <w:szCs w:val="28"/>
        </w:rPr>
      </w:pPr>
      <w:r w:rsidRPr="00401F6B">
        <w:rPr>
          <w:sz w:val="28"/>
          <w:szCs w:val="28"/>
        </w:rPr>
        <w:lastRenderedPageBreak/>
        <w:t xml:space="preserve">       &lt;tr&gt;</w:t>
      </w:r>
    </w:p>
    <w:p w14:paraId="57A57625" w14:textId="77777777" w:rsidR="003C5009" w:rsidRPr="00401F6B" w:rsidRDefault="003C5009" w:rsidP="003C5009">
      <w:pPr>
        <w:spacing w:line="240" w:lineRule="auto"/>
        <w:rPr>
          <w:sz w:val="28"/>
          <w:szCs w:val="28"/>
        </w:rPr>
      </w:pPr>
      <w:r w:rsidRPr="00401F6B">
        <w:rPr>
          <w:sz w:val="28"/>
          <w:szCs w:val="28"/>
        </w:rPr>
        <w:t xml:space="preserve">           &lt;td&gt;Shipping Handling, Installaiton, etc&lt;/td&gt;</w:t>
      </w:r>
    </w:p>
    <w:p w14:paraId="01B248AE" w14:textId="77777777" w:rsidR="003C5009" w:rsidRPr="00401F6B" w:rsidRDefault="003C5009" w:rsidP="003C5009">
      <w:pPr>
        <w:spacing w:line="240" w:lineRule="auto"/>
        <w:rPr>
          <w:sz w:val="28"/>
          <w:szCs w:val="28"/>
        </w:rPr>
      </w:pPr>
      <w:r w:rsidRPr="00401F6B">
        <w:rPr>
          <w:sz w:val="28"/>
          <w:szCs w:val="28"/>
        </w:rPr>
        <w:t xml:space="preserve">           &lt;td&gt;$ 20.00&lt;/td&gt;</w:t>
      </w:r>
    </w:p>
    <w:p w14:paraId="2F9AE985" w14:textId="77777777" w:rsidR="003C5009" w:rsidRPr="00401F6B" w:rsidRDefault="003C5009" w:rsidP="003C5009">
      <w:pPr>
        <w:spacing w:line="240" w:lineRule="auto"/>
        <w:rPr>
          <w:sz w:val="28"/>
          <w:szCs w:val="28"/>
        </w:rPr>
      </w:pPr>
      <w:r w:rsidRPr="00401F6B">
        <w:rPr>
          <w:sz w:val="28"/>
          <w:szCs w:val="28"/>
        </w:rPr>
        <w:t xml:space="preserve">       &lt;/tr&gt;</w:t>
      </w:r>
    </w:p>
    <w:p w14:paraId="64FD5089" w14:textId="77777777" w:rsidR="003C5009" w:rsidRPr="00401F6B" w:rsidRDefault="003C5009" w:rsidP="003C5009">
      <w:pPr>
        <w:spacing w:line="240" w:lineRule="auto"/>
        <w:rPr>
          <w:sz w:val="28"/>
          <w:szCs w:val="28"/>
        </w:rPr>
      </w:pPr>
      <w:r w:rsidRPr="00401F6B">
        <w:rPr>
          <w:sz w:val="28"/>
          <w:szCs w:val="28"/>
        </w:rPr>
        <w:t xml:space="preserve">       &lt;tr&gt;</w:t>
      </w:r>
    </w:p>
    <w:p w14:paraId="6507719B" w14:textId="77777777" w:rsidR="003C5009" w:rsidRPr="00401F6B" w:rsidRDefault="003C5009" w:rsidP="003C5009">
      <w:pPr>
        <w:spacing w:line="240" w:lineRule="auto"/>
        <w:rPr>
          <w:sz w:val="28"/>
          <w:szCs w:val="28"/>
        </w:rPr>
      </w:pPr>
      <w:r w:rsidRPr="00401F6B">
        <w:rPr>
          <w:sz w:val="28"/>
          <w:szCs w:val="28"/>
        </w:rPr>
        <w:t xml:space="preserve">           &lt;td rowspan="2"&gt;2.&lt;/td&gt;</w:t>
      </w:r>
    </w:p>
    <w:p w14:paraId="699E3F57" w14:textId="77777777" w:rsidR="003C5009" w:rsidRPr="00401F6B" w:rsidRDefault="003C5009" w:rsidP="003C5009">
      <w:pPr>
        <w:spacing w:line="240" w:lineRule="auto"/>
        <w:rPr>
          <w:sz w:val="28"/>
          <w:szCs w:val="28"/>
        </w:rPr>
      </w:pPr>
      <w:r w:rsidRPr="00401F6B">
        <w:rPr>
          <w:sz w:val="28"/>
          <w:szCs w:val="28"/>
        </w:rPr>
        <w:t xml:space="preserve">           &lt;td rowspan="2"&gt;&lt;img src="https://images.exxactcorp.com/productimages/med_lrg/EXX-IMG-757337.jpg" width="100" height="100"&gt;&lt;/img&gt;&lt;/td&gt;</w:t>
      </w:r>
    </w:p>
    <w:p w14:paraId="76F0EC5B" w14:textId="77777777" w:rsidR="003C5009" w:rsidRPr="00401F6B" w:rsidRDefault="003C5009" w:rsidP="003C5009">
      <w:pPr>
        <w:spacing w:line="240" w:lineRule="auto"/>
        <w:rPr>
          <w:sz w:val="28"/>
          <w:szCs w:val="28"/>
        </w:rPr>
      </w:pPr>
      <w:r w:rsidRPr="00401F6B">
        <w:rPr>
          <w:sz w:val="28"/>
          <w:szCs w:val="28"/>
        </w:rPr>
        <w:t xml:space="preserve">           &lt;td&gt;1GB RAM Module for Computer&lt;/td&gt;</w:t>
      </w:r>
    </w:p>
    <w:p w14:paraId="13A853A6" w14:textId="77777777" w:rsidR="003C5009" w:rsidRPr="00401F6B" w:rsidRDefault="003C5009" w:rsidP="003C5009">
      <w:pPr>
        <w:spacing w:line="240" w:lineRule="auto"/>
        <w:rPr>
          <w:sz w:val="28"/>
          <w:szCs w:val="28"/>
        </w:rPr>
      </w:pPr>
      <w:r w:rsidRPr="00401F6B">
        <w:rPr>
          <w:sz w:val="28"/>
          <w:szCs w:val="28"/>
        </w:rPr>
        <w:t xml:space="preserve">           &lt;td&gt;$ 50.00&lt;/td&gt;</w:t>
      </w:r>
    </w:p>
    <w:p w14:paraId="3B9DD30F" w14:textId="77777777" w:rsidR="003C5009" w:rsidRPr="00401F6B" w:rsidRDefault="003C5009" w:rsidP="003C5009">
      <w:pPr>
        <w:spacing w:line="240" w:lineRule="auto"/>
        <w:rPr>
          <w:sz w:val="28"/>
          <w:szCs w:val="28"/>
        </w:rPr>
      </w:pPr>
      <w:r w:rsidRPr="00401F6B">
        <w:rPr>
          <w:sz w:val="28"/>
          <w:szCs w:val="28"/>
        </w:rPr>
        <w:t xml:space="preserve">       &lt;/tr&gt;</w:t>
      </w:r>
    </w:p>
    <w:p w14:paraId="30B6B26E" w14:textId="77777777" w:rsidR="003C5009" w:rsidRPr="00401F6B" w:rsidRDefault="003C5009" w:rsidP="003C5009">
      <w:pPr>
        <w:spacing w:line="240" w:lineRule="auto"/>
        <w:rPr>
          <w:sz w:val="28"/>
          <w:szCs w:val="28"/>
        </w:rPr>
      </w:pPr>
      <w:r w:rsidRPr="00401F6B">
        <w:rPr>
          <w:sz w:val="28"/>
          <w:szCs w:val="28"/>
        </w:rPr>
        <w:t xml:space="preserve">       &lt;tr&gt;</w:t>
      </w:r>
    </w:p>
    <w:p w14:paraId="6BE7E07A" w14:textId="77777777" w:rsidR="003C5009" w:rsidRPr="00401F6B" w:rsidRDefault="003C5009" w:rsidP="003C5009">
      <w:pPr>
        <w:spacing w:line="240" w:lineRule="auto"/>
        <w:rPr>
          <w:sz w:val="28"/>
          <w:szCs w:val="28"/>
        </w:rPr>
      </w:pPr>
      <w:r w:rsidRPr="00401F6B">
        <w:rPr>
          <w:sz w:val="28"/>
          <w:szCs w:val="28"/>
        </w:rPr>
        <w:t xml:space="preserve">           &lt;td&gt;Shipping Handling, Installation, etc&lt;/td&gt;</w:t>
      </w:r>
    </w:p>
    <w:p w14:paraId="399BA334" w14:textId="77777777" w:rsidR="003C5009" w:rsidRPr="00401F6B" w:rsidRDefault="003C5009" w:rsidP="003C5009">
      <w:pPr>
        <w:spacing w:line="240" w:lineRule="auto"/>
        <w:rPr>
          <w:sz w:val="28"/>
          <w:szCs w:val="28"/>
        </w:rPr>
      </w:pPr>
      <w:r w:rsidRPr="00401F6B">
        <w:rPr>
          <w:sz w:val="28"/>
          <w:szCs w:val="28"/>
        </w:rPr>
        <w:t xml:space="preserve">           &lt;td&gt;$ 14.00&lt;/td&gt;</w:t>
      </w:r>
    </w:p>
    <w:p w14:paraId="22D0D789" w14:textId="77777777" w:rsidR="003C5009" w:rsidRPr="00401F6B" w:rsidRDefault="003C5009" w:rsidP="003C5009">
      <w:pPr>
        <w:spacing w:line="240" w:lineRule="auto"/>
        <w:rPr>
          <w:sz w:val="28"/>
          <w:szCs w:val="28"/>
        </w:rPr>
      </w:pPr>
      <w:r w:rsidRPr="00401F6B">
        <w:rPr>
          <w:sz w:val="28"/>
          <w:szCs w:val="28"/>
        </w:rPr>
        <w:t xml:space="preserve">       &lt;/tr&gt;</w:t>
      </w:r>
    </w:p>
    <w:p w14:paraId="40E96DD9" w14:textId="77777777" w:rsidR="003C5009" w:rsidRPr="00401F6B" w:rsidRDefault="003C5009" w:rsidP="003C5009">
      <w:pPr>
        <w:spacing w:line="240" w:lineRule="auto"/>
        <w:rPr>
          <w:sz w:val="28"/>
          <w:szCs w:val="28"/>
        </w:rPr>
      </w:pPr>
      <w:r w:rsidRPr="00401F6B">
        <w:rPr>
          <w:sz w:val="28"/>
          <w:szCs w:val="28"/>
        </w:rPr>
        <w:t xml:space="preserve">       &lt;tr&gt;</w:t>
      </w:r>
    </w:p>
    <w:p w14:paraId="5627F7D2" w14:textId="77777777" w:rsidR="003C5009" w:rsidRPr="00401F6B" w:rsidRDefault="003C5009" w:rsidP="003C5009">
      <w:pPr>
        <w:spacing w:line="240" w:lineRule="auto"/>
        <w:rPr>
          <w:sz w:val="28"/>
          <w:szCs w:val="28"/>
        </w:rPr>
      </w:pPr>
      <w:r w:rsidRPr="00401F6B">
        <w:rPr>
          <w:sz w:val="28"/>
          <w:szCs w:val="28"/>
        </w:rPr>
        <w:t xml:space="preserve">           &lt;td colspan="4"&gt;&lt;b&gt;&lt;center&gt;Purchased Equipments (June, 2006)&lt;/center&gt;&lt;/b&gt;&lt;/td&gt;</w:t>
      </w:r>
    </w:p>
    <w:p w14:paraId="565B12E6" w14:textId="77777777" w:rsidR="003C5009" w:rsidRPr="00401F6B" w:rsidRDefault="003C5009" w:rsidP="003C5009">
      <w:pPr>
        <w:spacing w:line="240" w:lineRule="auto"/>
        <w:rPr>
          <w:sz w:val="28"/>
          <w:szCs w:val="28"/>
        </w:rPr>
      </w:pPr>
      <w:r w:rsidRPr="00401F6B">
        <w:rPr>
          <w:sz w:val="28"/>
          <w:szCs w:val="28"/>
        </w:rPr>
        <w:t xml:space="preserve">       &lt;/tr&gt;</w:t>
      </w:r>
    </w:p>
    <w:p w14:paraId="7EF0D2B3" w14:textId="77777777" w:rsidR="003C5009" w:rsidRPr="00401F6B" w:rsidRDefault="003C5009" w:rsidP="003C5009">
      <w:pPr>
        <w:spacing w:line="240" w:lineRule="auto"/>
        <w:rPr>
          <w:sz w:val="28"/>
          <w:szCs w:val="28"/>
        </w:rPr>
      </w:pPr>
      <w:r w:rsidRPr="00401F6B">
        <w:rPr>
          <w:sz w:val="28"/>
          <w:szCs w:val="28"/>
        </w:rPr>
        <w:t xml:space="preserve">   &lt;/table&gt;&lt;/center&gt;</w:t>
      </w:r>
    </w:p>
    <w:p w14:paraId="77D0125D" w14:textId="77777777" w:rsidR="003C5009" w:rsidRPr="00401F6B" w:rsidRDefault="003C5009" w:rsidP="003C5009">
      <w:pPr>
        <w:spacing w:line="240" w:lineRule="auto"/>
        <w:rPr>
          <w:sz w:val="28"/>
          <w:szCs w:val="28"/>
        </w:rPr>
      </w:pPr>
      <w:r w:rsidRPr="00401F6B">
        <w:rPr>
          <w:sz w:val="28"/>
          <w:szCs w:val="28"/>
        </w:rPr>
        <w:t>&lt;/body&gt;</w:t>
      </w:r>
    </w:p>
    <w:p w14:paraId="045D6503" w14:textId="77777777" w:rsidR="003C5009" w:rsidRPr="00401F6B" w:rsidRDefault="003C5009" w:rsidP="003C5009">
      <w:pPr>
        <w:spacing w:line="240" w:lineRule="auto"/>
        <w:rPr>
          <w:sz w:val="28"/>
          <w:szCs w:val="28"/>
        </w:rPr>
      </w:pPr>
      <w:r w:rsidRPr="00401F6B">
        <w:rPr>
          <w:sz w:val="28"/>
          <w:szCs w:val="28"/>
        </w:rPr>
        <w:t>&lt;/html&gt;</w:t>
      </w:r>
    </w:p>
    <w:p w14:paraId="0DF8D4DF" w14:textId="77777777" w:rsidR="003C5009" w:rsidRDefault="003C5009" w:rsidP="003C5009">
      <w:pPr>
        <w:spacing w:line="240" w:lineRule="auto"/>
        <w:rPr>
          <w:b/>
          <w:bCs/>
          <w:sz w:val="24"/>
          <w:szCs w:val="24"/>
        </w:rPr>
      </w:pPr>
      <w:r>
        <w:rPr>
          <w:b/>
          <w:bCs/>
          <w:sz w:val="24"/>
          <w:szCs w:val="24"/>
        </w:rPr>
        <w:t>Output:</w:t>
      </w:r>
    </w:p>
    <w:p w14:paraId="1E0B2C01" w14:textId="77777777" w:rsidR="003C5009" w:rsidRDefault="003C5009" w:rsidP="003C5009">
      <w:pPr>
        <w:spacing w:line="240" w:lineRule="auto"/>
        <w:rPr>
          <w:b/>
          <w:bCs/>
          <w:sz w:val="24"/>
          <w:szCs w:val="24"/>
        </w:rPr>
      </w:pPr>
      <w:r w:rsidRPr="00401F6B">
        <w:rPr>
          <w:b/>
          <w:bCs/>
          <w:noProof/>
          <w:sz w:val="24"/>
          <w:szCs w:val="24"/>
        </w:rPr>
        <w:lastRenderedPageBreak/>
        <w:drawing>
          <wp:inline distT="0" distB="0" distL="0" distR="0" wp14:anchorId="0CBC86D5" wp14:editId="378D4EA7">
            <wp:extent cx="5731510" cy="27324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32405"/>
                    </a:xfrm>
                    <a:prstGeom prst="rect">
                      <a:avLst/>
                    </a:prstGeom>
                  </pic:spPr>
                </pic:pic>
              </a:graphicData>
            </a:graphic>
          </wp:inline>
        </w:drawing>
      </w:r>
    </w:p>
    <w:p w14:paraId="2DA3F6A9" w14:textId="77777777" w:rsidR="003C5009" w:rsidRDefault="003C5009" w:rsidP="003C5009">
      <w:pPr>
        <w:pStyle w:val="Heading1"/>
      </w:pPr>
      <w:r>
        <w:t>Question 5)</w:t>
      </w:r>
    </w:p>
    <w:p w14:paraId="063A7223" w14:textId="77777777" w:rsidR="003C5009" w:rsidRDefault="003C5009" w:rsidP="003C5009">
      <w:pPr>
        <w:spacing w:line="240" w:lineRule="auto"/>
        <w:rPr>
          <w:sz w:val="24"/>
          <w:szCs w:val="24"/>
        </w:rPr>
      </w:pPr>
      <w:r w:rsidRPr="00401F6B">
        <w:rPr>
          <w:sz w:val="24"/>
          <w:szCs w:val="24"/>
        </w:rPr>
        <w:t>Code:</w:t>
      </w:r>
    </w:p>
    <w:p w14:paraId="0B3959CC" w14:textId="77777777" w:rsidR="003C5009" w:rsidRPr="00E25423" w:rsidRDefault="003C5009" w:rsidP="003C5009">
      <w:pPr>
        <w:spacing w:line="240" w:lineRule="auto"/>
        <w:rPr>
          <w:sz w:val="24"/>
          <w:szCs w:val="24"/>
        </w:rPr>
      </w:pPr>
      <w:r w:rsidRPr="00E25423">
        <w:rPr>
          <w:sz w:val="24"/>
          <w:szCs w:val="24"/>
        </w:rPr>
        <w:t>&lt;!DOCTYPE html&gt;</w:t>
      </w:r>
    </w:p>
    <w:p w14:paraId="3236999D" w14:textId="77777777" w:rsidR="003C5009" w:rsidRPr="00E25423" w:rsidRDefault="003C5009" w:rsidP="003C5009">
      <w:pPr>
        <w:spacing w:line="240" w:lineRule="auto"/>
        <w:rPr>
          <w:sz w:val="24"/>
          <w:szCs w:val="24"/>
        </w:rPr>
      </w:pPr>
      <w:r w:rsidRPr="00E25423">
        <w:rPr>
          <w:sz w:val="24"/>
          <w:szCs w:val="24"/>
        </w:rPr>
        <w:t>&lt;html&gt;</w:t>
      </w:r>
    </w:p>
    <w:p w14:paraId="73AFDFD8" w14:textId="77777777" w:rsidR="003C5009" w:rsidRPr="00E25423" w:rsidRDefault="003C5009" w:rsidP="003C5009">
      <w:pPr>
        <w:spacing w:line="240" w:lineRule="auto"/>
        <w:rPr>
          <w:sz w:val="24"/>
          <w:szCs w:val="24"/>
        </w:rPr>
      </w:pPr>
      <w:r w:rsidRPr="00E25423">
        <w:rPr>
          <w:sz w:val="24"/>
          <w:szCs w:val="24"/>
        </w:rPr>
        <w:t xml:space="preserve">  &lt;style&gt;</w:t>
      </w:r>
    </w:p>
    <w:p w14:paraId="3D2B4A12" w14:textId="77777777" w:rsidR="003C5009" w:rsidRPr="00E25423" w:rsidRDefault="003C5009" w:rsidP="003C5009">
      <w:pPr>
        <w:spacing w:line="240" w:lineRule="auto"/>
        <w:rPr>
          <w:sz w:val="24"/>
          <w:szCs w:val="24"/>
        </w:rPr>
      </w:pPr>
      <w:r w:rsidRPr="00E25423">
        <w:rPr>
          <w:sz w:val="24"/>
          <w:szCs w:val="24"/>
        </w:rPr>
        <w:t xml:space="preserve">    body {</w:t>
      </w:r>
    </w:p>
    <w:p w14:paraId="40C55DE5" w14:textId="77777777" w:rsidR="003C5009" w:rsidRPr="00E25423" w:rsidRDefault="003C5009" w:rsidP="003C5009">
      <w:pPr>
        <w:spacing w:line="240" w:lineRule="auto"/>
        <w:rPr>
          <w:sz w:val="24"/>
          <w:szCs w:val="24"/>
        </w:rPr>
      </w:pPr>
      <w:r w:rsidRPr="00E25423">
        <w:rPr>
          <w:sz w:val="24"/>
          <w:szCs w:val="24"/>
        </w:rPr>
        <w:t xml:space="preserve">      background-color: tomato;</w:t>
      </w:r>
    </w:p>
    <w:p w14:paraId="6EAFED5C" w14:textId="77777777" w:rsidR="003C5009" w:rsidRPr="00E25423" w:rsidRDefault="003C5009" w:rsidP="003C5009">
      <w:pPr>
        <w:spacing w:line="240" w:lineRule="auto"/>
        <w:rPr>
          <w:sz w:val="24"/>
          <w:szCs w:val="24"/>
        </w:rPr>
      </w:pPr>
      <w:r w:rsidRPr="00E25423">
        <w:rPr>
          <w:sz w:val="24"/>
          <w:szCs w:val="24"/>
        </w:rPr>
        <w:t xml:space="preserve">      padding: 0;</w:t>
      </w:r>
    </w:p>
    <w:p w14:paraId="6E31D416" w14:textId="77777777" w:rsidR="003C5009" w:rsidRPr="00E25423" w:rsidRDefault="003C5009" w:rsidP="003C5009">
      <w:pPr>
        <w:spacing w:line="240" w:lineRule="auto"/>
        <w:rPr>
          <w:sz w:val="24"/>
          <w:szCs w:val="24"/>
        </w:rPr>
      </w:pPr>
      <w:r w:rsidRPr="00E25423">
        <w:rPr>
          <w:sz w:val="24"/>
          <w:szCs w:val="24"/>
        </w:rPr>
        <w:t xml:space="preserve">      margin: auto;</w:t>
      </w:r>
    </w:p>
    <w:p w14:paraId="08A23EF7" w14:textId="77777777" w:rsidR="003C5009" w:rsidRPr="00E25423" w:rsidRDefault="003C5009" w:rsidP="003C5009">
      <w:pPr>
        <w:spacing w:line="240" w:lineRule="auto"/>
        <w:rPr>
          <w:sz w:val="24"/>
          <w:szCs w:val="24"/>
        </w:rPr>
      </w:pPr>
      <w:r w:rsidRPr="00E25423">
        <w:rPr>
          <w:sz w:val="24"/>
          <w:szCs w:val="24"/>
        </w:rPr>
        <w:t xml:space="preserve">    }</w:t>
      </w:r>
    </w:p>
    <w:p w14:paraId="53563DA8" w14:textId="77777777" w:rsidR="003C5009" w:rsidRPr="00E25423" w:rsidRDefault="003C5009" w:rsidP="003C5009">
      <w:pPr>
        <w:spacing w:line="240" w:lineRule="auto"/>
        <w:rPr>
          <w:sz w:val="24"/>
          <w:szCs w:val="24"/>
        </w:rPr>
      </w:pPr>
      <w:r w:rsidRPr="00E25423">
        <w:rPr>
          <w:sz w:val="24"/>
          <w:szCs w:val="24"/>
        </w:rPr>
        <w:t xml:space="preserve">    .heading {</w:t>
      </w:r>
    </w:p>
    <w:p w14:paraId="2E882B27" w14:textId="77777777" w:rsidR="003C5009" w:rsidRPr="00E25423" w:rsidRDefault="003C5009" w:rsidP="003C5009">
      <w:pPr>
        <w:spacing w:line="240" w:lineRule="auto"/>
        <w:rPr>
          <w:sz w:val="24"/>
          <w:szCs w:val="24"/>
        </w:rPr>
      </w:pPr>
      <w:r w:rsidRPr="00E25423">
        <w:rPr>
          <w:sz w:val="24"/>
          <w:szCs w:val="24"/>
        </w:rPr>
        <w:t xml:space="preserve">      text-align: center;</w:t>
      </w:r>
    </w:p>
    <w:p w14:paraId="38EC37D5" w14:textId="77777777" w:rsidR="003C5009" w:rsidRPr="00E25423" w:rsidRDefault="003C5009" w:rsidP="003C5009">
      <w:pPr>
        <w:spacing w:line="240" w:lineRule="auto"/>
        <w:rPr>
          <w:sz w:val="24"/>
          <w:szCs w:val="24"/>
        </w:rPr>
      </w:pPr>
      <w:r w:rsidRPr="00E25423">
        <w:rPr>
          <w:sz w:val="24"/>
          <w:szCs w:val="24"/>
        </w:rPr>
        <w:t xml:space="preserve">      font-size: larger;</w:t>
      </w:r>
    </w:p>
    <w:p w14:paraId="5926B6DA" w14:textId="77777777" w:rsidR="003C5009" w:rsidRPr="00E25423" w:rsidRDefault="003C5009" w:rsidP="003C5009">
      <w:pPr>
        <w:spacing w:line="240" w:lineRule="auto"/>
        <w:rPr>
          <w:sz w:val="24"/>
          <w:szCs w:val="24"/>
        </w:rPr>
      </w:pPr>
      <w:r w:rsidRPr="00E25423">
        <w:rPr>
          <w:sz w:val="24"/>
          <w:szCs w:val="24"/>
        </w:rPr>
        <w:t xml:space="preserve">      padding: 1%;</w:t>
      </w:r>
    </w:p>
    <w:p w14:paraId="3D41A62F" w14:textId="77777777" w:rsidR="003C5009" w:rsidRPr="00E25423" w:rsidRDefault="003C5009" w:rsidP="003C5009">
      <w:pPr>
        <w:spacing w:line="240" w:lineRule="auto"/>
        <w:rPr>
          <w:sz w:val="24"/>
          <w:szCs w:val="24"/>
        </w:rPr>
      </w:pPr>
      <w:r w:rsidRPr="00E25423">
        <w:rPr>
          <w:sz w:val="24"/>
          <w:szCs w:val="24"/>
        </w:rPr>
        <w:t xml:space="preserve">      background-color: whitesmoke;</w:t>
      </w:r>
    </w:p>
    <w:p w14:paraId="1A911C83" w14:textId="77777777" w:rsidR="003C5009" w:rsidRPr="00E25423" w:rsidRDefault="003C5009" w:rsidP="003C5009">
      <w:pPr>
        <w:spacing w:line="240" w:lineRule="auto"/>
        <w:rPr>
          <w:sz w:val="24"/>
          <w:szCs w:val="24"/>
        </w:rPr>
      </w:pPr>
      <w:r w:rsidRPr="00E25423">
        <w:rPr>
          <w:sz w:val="24"/>
          <w:szCs w:val="24"/>
        </w:rPr>
        <w:t xml:space="preserve">    }</w:t>
      </w:r>
    </w:p>
    <w:p w14:paraId="4BFF9359" w14:textId="77777777" w:rsidR="003C5009" w:rsidRPr="00E25423" w:rsidRDefault="003C5009" w:rsidP="003C5009">
      <w:pPr>
        <w:spacing w:line="240" w:lineRule="auto"/>
        <w:rPr>
          <w:sz w:val="24"/>
          <w:szCs w:val="24"/>
        </w:rPr>
      </w:pPr>
      <w:r w:rsidRPr="00E25423">
        <w:rPr>
          <w:sz w:val="24"/>
          <w:szCs w:val="24"/>
        </w:rPr>
        <w:lastRenderedPageBreak/>
        <w:t xml:space="preserve">    .h2 {</w:t>
      </w:r>
    </w:p>
    <w:p w14:paraId="26C49B4B" w14:textId="77777777" w:rsidR="003C5009" w:rsidRPr="00E25423" w:rsidRDefault="003C5009" w:rsidP="003C5009">
      <w:pPr>
        <w:spacing w:line="240" w:lineRule="auto"/>
        <w:rPr>
          <w:sz w:val="24"/>
          <w:szCs w:val="24"/>
        </w:rPr>
      </w:pPr>
      <w:r w:rsidRPr="00E25423">
        <w:rPr>
          <w:sz w:val="24"/>
          <w:szCs w:val="24"/>
        </w:rPr>
        <w:t xml:space="preserve">      text-align: center;</w:t>
      </w:r>
    </w:p>
    <w:p w14:paraId="5F865D8B" w14:textId="77777777" w:rsidR="003C5009" w:rsidRPr="00E25423" w:rsidRDefault="003C5009" w:rsidP="003C5009">
      <w:pPr>
        <w:spacing w:line="240" w:lineRule="auto"/>
        <w:rPr>
          <w:sz w:val="24"/>
          <w:szCs w:val="24"/>
        </w:rPr>
      </w:pPr>
      <w:r w:rsidRPr="00E25423">
        <w:rPr>
          <w:sz w:val="24"/>
          <w:szCs w:val="24"/>
        </w:rPr>
        <w:t xml:space="preserve">      background-color: aqua;</w:t>
      </w:r>
    </w:p>
    <w:p w14:paraId="40BF7A68" w14:textId="77777777" w:rsidR="003C5009" w:rsidRPr="00E25423" w:rsidRDefault="003C5009" w:rsidP="003C5009">
      <w:pPr>
        <w:spacing w:line="240" w:lineRule="auto"/>
        <w:rPr>
          <w:sz w:val="24"/>
          <w:szCs w:val="24"/>
        </w:rPr>
      </w:pPr>
      <w:r w:rsidRPr="00E25423">
        <w:rPr>
          <w:sz w:val="24"/>
          <w:szCs w:val="24"/>
        </w:rPr>
        <w:t xml:space="preserve">      margin: auto;</w:t>
      </w:r>
    </w:p>
    <w:p w14:paraId="0CC7CA9D" w14:textId="77777777" w:rsidR="003C5009" w:rsidRPr="00E25423" w:rsidRDefault="003C5009" w:rsidP="003C5009">
      <w:pPr>
        <w:spacing w:line="240" w:lineRule="auto"/>
        <w:rPr>
          <w:sz w:val="24"/>
          <w:szCs w:val="24"/>
        </w:rPr>
      </w:pPr>
      <w:r w:rsidRPr="00E25423">
        <w:rPr>
          <w:sz w:val="24"/>
          <w:szCs w:val="24"/>
        </w:rPr>
        <w:t xml:space="preserve">      padding: 0%;</w:t>
      </w:r>
    </w:p>
    <w:p w14:paraId="67B4B2EA" w14:textId="77777777" w:rsidR="003C5009" w:rsidRPr="00E25423" w:rsidRDefault="003C5009" w:rsidP="003C5009">
      <w:pPr>
        <w:spacing w:line="240" w:lineRule="auto"/>
        <w:rPr>
          <w:sz w:val="24"/>
          <w:szCs w:val="24"/>
        </w:rPr>
      </w:pPr>
      <w:r w:rsidRPr="00E25423">
        <w:rPr>
          <w:sz w:val="24"/>
          <w:szCs w:val="24"/>
        </w:rPr>
        <w:t xml:space="preserve">    }</w:t>
      </w:r>
    </w:p>
    <w:p w14:paraId="1A409899" w14:textId="77777777" w:rsidR="003C5009" w:rsidRPr="00E25423" w:rsidRDefault="003C5009" w:rsidP="003C5009">
      <w:pPr>
        <w:spacing w:line="240" w:lineRule="auto"/>
        <w:rPr>
          <w:sz w:val="24"/>
          <w:szCs w:val="24"/>
        </w:rPr>
      </w:pPr>
      <w:r w:rsidRPr="00E25423">
        <w:rPr>
          <w:sz w:val="24"/>
          <w:szCs w:val="24"/>
        </w:rPr>
        <w:t xml:space="preserve">    .form {</w:t>
      </w:r>
    </w:p>
    <w:p w14:paraId="3B2AD40A" w14:textId="77777777" w:rsidR="003C5009" w:rsidRPr="00E25423" w:rsidRDefault="003C5009" w:rsidP="003C5009">
      <w:pPr>
        <w:spacing w:line="240" w:lineRule="auto"/>
        <w:rPr>
          <w:sz w:val="24"/>
          <w:szCs w:val="24"/>
        </w:rPr>
      </w:pPr>
      <w:r w:rsidRPr="00E25423">
        <w:rPr>
          <w:sz w:val="24"/>
          <w:szCs w:val="24"/>
        </w:rPr>
        <w:t xml:space="preserve">      margin: auto;</w:t>
      </w:r>
    </w:p>
    <w:p w14:paraId="75154EC8" w14:textId="77777777" w:rsidR="003C5009" w:rsidRPr="00E25423" w:rsidRDefault="003C5009" w:rsidP="003C5009">
      <w:pPr>
        <w:spacing w:line="240" w:lineRule="auto"/>
        <w:rPr>
          <w:sz w:val="24"/>
          <w:szCs w:val="24"/>
        </w:rPr>
      </w:pPr>
      <w:r w:rsidRPr="00E25423">
        <w:rPr>
          <w:sz w:val="24"/>
          <w:szCs w:val="24"/>
        </w:rPr>
        <w:t xml:space="preserve">      display: flex;</w:t>
      </w:r>
    </w:p>
    <w:p w14:paraId="4D7C55FA" w14:textId="77777777" w:rsidR="003C5009" w:rsidRPr="00E25423" w:rsidRDefault="003C5009" w:rsidP="003C5009">
      <w:pPr>
        <w:spacing w:line="240" w:lineRule="auto"/>
        <w:rPr>
          <w:sz w:val="24"/>
          <w:szCs w:val="24"/>
        </w:rPr>
      </w:pPr>
      <w:r w:rsidRPr="00E25423">
        <w:rPr>
          <w:sz w:val="24"/>
          <w:szCs w:val="24"/>
        </w:rPr>
        <w:t xml:space="preserve">      justify-content: center;</w:t>
      </w:r>
    </w:p>
    <w:p w14:paraId="35FB3375" w14:textId="77777777" w:rsidR="003C5009" w:rsidRPr="00E25423" w:rsidRDefault="003C5009" w:rsidP="003C5009">
      <w:pPr>
        <w:spacing w:line="240" w:lineRule="auto"/>
        <w:rPr>
          <w:sz w:val="24"/>
          <w:szCs w:val="24"/>
        </w:rPr>
      </w:pPr>
      <w:r w:rsidRPr="00E25423">
        <w:rPr>
          <w:sz w:val="24"/>
          <w:szCs w:val="24"/>
        </w:rPr>
        <w:t xml:space="preserve">    }</w:t>
      </w:r>
    </w:p>
    <w:p w14:paraId="00F1EEF7" w14:textId="77777777" w:rsidR="003C5009" w:rsidRPr="00E25423" w:rsidRDefault="003C5009" w:rsidP="003C5009">
      <w:pPr>
        <w:spacing w:line="240" w:lineRule="auto"/>
        <w:rPr>
          <w:sz w:val="24"/>
          <w:szCs w:val="24"/>
        </w:rPr>
      </w:pPr>
      <w:r w:rsidRPr="00E25423">
        <w:rPr>
          <w:sz w:val="24"/>
          <w:szCs w:val="24"/>
        </w:rPr>
        <w:t xml:space="preserve">    .left {</w:t>
      </w:r>
    </w:p>
    <w:p w14:paraId="5C693CF1" w14:textId="77777777" w:rsidR="003C5009" w:rsidRPr="00E25423" w:rsidRDefault="003C5009" w:rsidP="003C5009">
      <w:pPr>
        <w:spacing w:line="240" w:lineRule="auto"/>
        <w:rPr>
          <w:sz w:val="24"/>
          <w:szCs w:val="24"/>
        </w:rPr>
      </w:pPr>
      <w:r w:rsidRPr="00E25423">
        <w:rPr>
          <w:sz w:val="24"/>
          <w:szCs w:val="24"/>
        </w:rPr>
        <w:t xml:space="preserve">      margin-right: 10px;</w:t>
      </w:r>
    </w:p>
    <w:p w14:paraId="4C53C0C5" w14:textId="77777777" w:rsidR="003C5009" w:rsidRPr="00E25423" w:rsidRDefault="003C5009" w:rsidP="003C5009">
      <w:pPr>
        <w:spacing w:line="240" w:lineRule="auto"/>
        <w:rPr>
          <w:sz w:val="24"/>
          <w:szCs w:val="24"/>
        </w:rPr>
      </w:pPr>
      <w:r w:rsidRPr="00E25423">
        <w:rPr>
          <w:sz w:val="24"/>
          <w:szCs w:val="24"/>
        </w:rPr>
        <w:t xml:space="preserve">      width: auto;</w:t>
      </w:r>
    </w:p>
    <w:p w14:paraId="441714FE" w14:textId="77777777" w:rsidR="003C5009" w:rsidRPr="00E25423" w:rsidRDefault="003C5009" w:rsidP="003C5009">
      <w:pPr>
        <w:spacing w:line="240" w:lineRule="auto"/>
        <w:rPr>
          <w:sz w:val="24"/>
          <w:szCs w:val="24"/>
        </w:rPr>
      </w:pPr>
      <w:r w:rsidRPr="00E25423">
        <w:rPr>
          <w:sz w:val="24"/>
          <w:szCs w:val="24"/>
        </w:rPr>
        <w:t xml:space="preserve">      text-align: right;</w:t>
      </w:r>
    </w:p>
    <w:p w14:paraId="448D1C6E" w14:textId="77777777" w:rsidR="003C5009" w:rsidRPr="00E25423" w:rsidRDefault="003C5009" w:rsidP="003C5009">
      <w:pPr>
        <w:spacing w:line="240" w:lineRule="auto"/>
        <w:rPr>
          <w:sz w:val="24"/>
          <w:szCs w:val="24"/>
        </w:rPr>
      </w:pPr>
      <w:r w:rsidRPr="00E25423">
        <w:rPr>
          <w:sz w:val="24"/>
          <w:szCs w:val="24"/>
        </w:rPr>
        <w:t xml:space="preserve">    }</w:t>
      </w:r>
    </w:p>
    <w:p w14:paraId="74887EBA" w14:textId="77777777" w:rsidR="003C5009" w:rsidRPr="00E25423" w:rsidRDefault="003C5009" w:rsidP="003C5009">
      <w:pPr>
        <w:spacing w:line="240" w:lineRule="auto"/>
        <w:rPr>
          <w:sz w:val="24"/>
          <w:szCs w:val="24"/>
        </w:rPr>
      </w:pPr>
      <w:r w:rsidRPr="00E25423">
        <w:rPr>
          <w:sz w:val="24"/>
          <w:szCs w:val="24"/>
        </w:rPr>
        <w:t xml:space="preserve">    .right {</w:t>
      </w:r>
    </w:p>
    <w:p w14:paraId="33728C73" w14:textId="77777777" w:rsidR="003C5009" w:rsidRPr="00E25423" w:rsidRDefault="003C5009" w:rsidP="003C5009">
      <w:pPr>
        <w:spacing w:line="240" w:lineRule="auto"/>
        <w:rPr>
          <w:sz w:val="24"/>
          <w:szCs w:val="24"/>
        </w:rPr>
      </w:pPr>
      <w:r w:rsidRPr="00E25423">
        <w:rPr>
          <w:sz w:val="24"/>
          <w:szCs w:val="24"/>
        </w:rPr>
        <w:t xml:space="preserve">      width: auto;</w:t>
      </w:r>
    </w:p>
    <w:p w14:paraId="4C82DA63" w14:textId="77777777" w:rsidR="003C5009" w:rsidRPr="00E25423" w:rsidRDefault="003C5009" w:rsidP="003C5009">
      <w:pPr>
        <w:spacing w:line="240" w:lineRule="auto"/>
        <w:rPr>
          <w:sz w:val="24"/>
          <w:szCs w:val="24"/>
        </w:rPr>
      </w:pPr>
      <w:r w:rsidRPr="00E25423">
        <w:rPr>
          <w:sz w:val="24"/>
          <w:szCs w:val="24"/>
        </w:rPr>
        <w:t xml:space="preserve">      text-align: left;</w:t>
      </w:r>
    </w:p>
    <w:p w14:paraId="5300F429" w14:textId="77777777" w:rsidR="003C5009" w:rsidRPr="00E25423" w:rsidRDefault="003C5009" w:rsidP="003C5009">
      <w:pPr>
        <w:spacing w:line="240" w:lineRule="auto"/>
        <w:rPr>
          <w:sz w:val="24"/>
          <w:szCs w:val="24"/>
        </w:rPr>
      </w:pPr>
      <w:r w:rsidRPr="00E25423">
        <w:rPr>
          <w:sz w:val="24"/>
          <w:szCs w:val="24"/>
        </w:rPr>
        <w:t xml:space="preserve">    }</w:t>
      </w:r>
    </w:p>
    <w:p w14:paraId="66A3ADD2" w14:textId="77777777" w:rsidR="003C5009" w:rsidRPr="00E25423" w:rsidRDefault="003C5009" w:rsidP="003C5009">
      <w:pPr>
        <w:spacing w:line="240" w:lineRule="auto"/>
        <w:rPr>
          <w:sz w:val="24"/>
          <w:szCs w:val="24"/>
        </w:rPr>
      </w:pPr>
      <w:r w:rsidRPr="00E25423">
        <w:rPr>
          <w:sz w:val="24"/>
          <w:szCs w:val="24"/>
        </w:rPr>
        <w:t xml:space="preserve">  &lt;/style&gt;</w:t>
      </w:r>
    </w:p>
    <w:p w14:paraId="305044D4" w14:textId="77777777" w:rsidR="003C5009" w:rsidRPr="00E25423" w:rsidRDefault="003C5009" w:rsidP="003C5009">
      <w:pPr>
        <w:spacing w:line="240" w:lineRule="auto"/>
        <w:rPr>
          <w:sz w:val="24"/>
          <w:szCs w:val="24"/>
        </w:rPr>
      </w:pPr>
      <w:r w:rsidRPr="00E25423">
        <w:rPr>
          <w:sz w:val="24"/>
          <w:szCs w:val="24"/>
        </w:rPr>
        <w:t xml:space="preserve">  &lt;body&gt;</w:t>
      </w:r>
    </w:p>
    <w:p w14:paraId="126D564E" w14:textId="77777777" w:rsidR="003C5009" w:rsidRPr="00E25423" w:rsidRDefault="003C5009" w:rsidP="003C5009">
      <w:pPr>
        <w:spacing w:line="240" w:lineRule="auto"/>
        <w:rPr>
          <w:sz w:val="24"/>
          <w:szCs w:val="24"/>
        </w:rPr>
      </w:pPr>
      <w:r w:rsidRPr="00E25423">
        <w:rPr>
          <w:sz w:val="24"/>
          <w:szCs w:val="24"/>
        </w:rPr>
        <w:t xml:space="preserve">    &lt;div class="heading"&gt;&lt;h2&gt;The World of Fruit&lt;/h2&gt;&lt;/div&gt;</w:t>
      </w:r>
    </w:p>
    <w:p w14:paraId="0794A749" w14:textId="77777777" w:rsidR="003C5009" w:rsidRPr="00E25423" w:rsidRDefault="003C5009" w:rsidP="003C5009">
      <w:pPr>
        <w:spacing w:line="240" w:lineRule="auto"/>
        <w:rPr>
          <w:sz w:val="24"/>
          <w:szCs w:val="24"/>
        </w:rPr>
      </w:pPr>
      <w:r w:rsidRPr="00E25423">
        <w:rPr>
          <w:sz w:val="24"/>
          <w:szCs w:val="24"/>
        </w:rPr>
        <w:t xml:space="preserve">    &lt;div style="text-align: center"&gt;&lt;h2&gt;Fruit Survey&lt;/h2&gt;&lt;/div&gt;</w:t>
      </w:r>
    </w:p>
    <w:p w14:paraId="6CE250CB" w14:textId="77777777" w:rsidR="003C5009" w:rsidRPr="00E25423" w:rsidRDefault="003C5009" w:rsidP="003C5009">
      <w:pPr>
        <w:spacing w:line="240" w:lineRule="auto"/>
        <w:rPr>
          <w:sz w:val="24"/>
          <w:szCs w:val="24"/>
        </w:rPr>
      </w:pPr>
      <w:r w:rsidRPr="00E25423">
        <w:rPr>
          <w:sz w:val="24"/>
          <w:szCs w:val="24"/>
        </w:rPr>
        <w:t xml:space="preserve">    &lt;form&gt;</w:t>
      </w:r>
    </w:p>
    <w:p w14:paraId="41425B34" w14:textId="77777777" w:rsidR="003C5009" w:rsidRPr="00E25423" w:rsidRDefault="003C5009" w:rsidP="003C5009">
      <w:pPr>
        <w:spacing w:line="240" w:lineRule="auto"/>
        <w:rPr>
          <w:sz w:val="24"/>
          <w:szCs w:val="24"/>
        </w:rPr>
      </w:pPr>
      <w:r w:rsidRPr="00E25423">
        <w:rPr>
          <w:sz w:val="24"/>
          <w:szCs w:val="24"/>
        </w:rPr>
        <w:t xml:space="preserve">      &lt;div class="form"&gt;</w:t>
      </w:r>
    </w:p>
    <w:p w14:paraId="29B1C39E" w14:textId="77777777" w:rsidR="003C5009" w:rsidRPr="00E25423" w:rsidRDefault="003C5009" w:rsidP="003C5009">
      <w:pPr>
        <w:spacing w:line="240" w:lineRule="auto"/>
        <w:rPr>
          <w:sz w:val="24"/>
          <w:szCs w:val="24"/>
        </w:rPr>
      </w:pPr>
      <w:r w:rsidRPr="00E25423">
        <w:rPr>
          <w:sz w:val="24"/>
          <w:szCs w:val="24"/>
        </w:rPr>
        <w:lastRenderedPageBreak/>
        <w:t xml:space="preserve">        &lt;div class="left"&gt;</w:t>
      </w:r>
    </w:p>
    <w:p w14:paraId="23AA4331" w14:textId="77777777" w:rsidR="003C5009" w:rsidRPr="00E25423" w:rsidRDefault="003C5009" w:rsidP="003C5009">
      <w:pPr>
        <w:spacing w:line="240" w:lineRule="auto"/>
        <w:rPr>
          <w:sz w:val="24"/>
          <w:szCs w:val="24"/>
        </w:rPr>
      </w:pPr>
      <w:r w:rsidRPr="00E25423">
        <w:rPr>
          <w:sz w:val="24"/>
          <w:szCs w:val="24"/>
        </w:rPr>
        <w:t xml:space="preserve">          &lt;p&gt;Name&lt;/p&gt;</w:t>
      </w:r>
    </w:p>
    <w:p w14:paraId="55E06A85" w14:textId="77777777" w:rsidR="003C5009" w:rsidRPr="00E25423" w:rsidRDefault="003C5009" w:rsidP="003C5009">
      <w:pPr>
        <w:spacing w:line="240" w:lineRule="auto"/>
        <w:rPr>
          <w:sz w:val="24"/>
          <w:szCs w:val="24"/>
        </w:rPr>
      </w:pPr>
      <w:r w:rsidRPr="00E25423">
        <w:rPr>
          <w:sz w:val="24"/>
          <w:szCs w:val="24"/>
        </w:rPr>
        <w:t xml:space="preserve">          &lt;p&gt;Address&lt;/p&gt;</w:t>
      </w:r>
    </w:p>
    <w:p w14:paraId="1D63413E" w14:textId="77777777" w:rsidR="003C5009" w:rsidRPr="00E25423" w:rsidRDefault="003C5009" w:rsidP="003C5009">
      <w:pPr>
        <w:spacing w:line="240" w:lineRule="auto"/>
        <w:rPr>
          <w:sz w:val="24"/>
          <w:szCs w:val="24"/>
        </w:rPr>
      </w:pPr>
      <w:r w:rsidRPr="00E25423">
        <w:rPr>
          <w:sz w:val="24"/>
          <w:szCs w:val="24"/>
        </w:rPr>
        <w:t xml:space="preserve">          &lt;p&gt;Email&lt;/p&gt;</w:t>
      </w:r>
    </w:p>
    <w:p w14:paraId="03CAA199" w14:textId="77777777" w:rsidR="003C5009" w:rsidRPr="00E25423" w:rsidRDefault="003C5009" w:rsidP="003C5009">
      <w:pPr>
        <w:spacing w:line="240" w:lineRule="auto"/>
        <w:rPr>
          <w:sz w:val="24"/>
          <w:szCs w:val="24"/>
        </w:rPr>
      </w:pPr>
      <w:r w:rsidRPr="00E25423">
        <w:rPr>
          <w:sz w:val="24"/>
          <w:szCs w:val="24"/>
        </w:rPr>
        <w:t xml:space="preserve">          &lt;p style="padding-top: 10px"&gt;</w:t>
      </w:r>
    </w:p>
    <w:p w14:paraId="0FA6154B" w14:textId="77777777" w:rsidR="003C5009" w:rsidRPr="00E25423" w:rsidRDefault="003C5009" w:rsidP="003C5009">
      <w:pPr>
        <w:spacing w:line="240" w:lineRule="auto"/>
        <w:rPr>
          <w:sz w:val="24"/>
          <w:szCs w:val="24"/>
        </w:rPr>
      </w:pPr>
      <w:r w:rsidRPr="00E25423">
        <w:rPr>
          <w:sz w:val="24"/>
          <w:szCs w:val="24"/>
        </w:rPr>
        <w:t xml:space="preserve">            how many pieces of fruit do you eat per day?</w:t>
      </w:r>
    </w:p>
    <w:p w14:paraId="718BA640" w14:textId="104A1955" w:rsidR="003C5009" w:rsidRPr="00E25423" w:rsidRDefault="003C5009" w:rsidP="003C5009">
      <w:pPr>
        <w:spacing w:line="240" w:lineRule="auto"/>
        <w:ind w:firstLine="720"/>
        <w:rPr>
          <w:sz w:val="24"/>
          <w:szCs w:val="24"/>
        </w:rPr>
      </w:pPr>
      <w:r w:rsidRPr="00E25423">
        <w:rPr>
          <w:sz w:val="24"/>
          <w:szCs w:val="24"/>
        </w:rPr>
        <w:t>&lt;/p&gt;</w:t>
      </w:r>
    </w:p>
    <w:p w14:paraId="1575D472" w14:textId="77777777" w:rsidR="003C5009" w:rsidRPr="00E25423" w:rsidRDefault="003C5009" w:rsidP="003C5009">
      <w:pPr>
        <w:spacing w:line="240" w:lineRule="auto"/>
        <w:rPr>
          <w:sz w:val="24"/>
          <w:szCs w:val="24"/>
        </w:rPr>
      </w:pPr>
      <w:r w:rsidRPr="00E25423">
        <w:rPr>
          <w:sz w:val="24"/>
          <w:szCs w:val="24"/>
        </w:rPr>
        <w:t xml:space="preserve">          &lt;br /&gt;&lt;br /&gt;</w:t>
      </w:r>
    </w:p>
    <w:p w14:paraId="6463E22B" w14:textId="77777777" w:rsidR="003C5009" w:rsidRPr="00E25423" w:rsidRDefault="003C5009" w:rsidP="003C5009">
      <w:pPr>
        <w:spacing w:line="240" w:lineRule="auto"/>
        <w:rPr>
          <w:sz w:val="24"/>
          <w:szCs w:val="24"/>
        </w:rPr>
      </w:pPr>
      <w:r w:rsidRPr="00E25423">
        <w:rPr>
          <w:sz w:val="24"/>
          <w:szCs w:val="24"/>
        </w:rPr>
        <w:t xml:space="preserve">          &lt;p style="padding-top: 8px"&gt;My favourite fruit&lt;/p&gt;</w:t>
      </w:r>
    </w:p>
    <w:p w14:paraId="66E873C5" w14:textId="77777777" w:rsidR="003C5009" w:rsidRPr="00E25423" w:rsidRDefault="003C5009" w:rsidP="003C5009">
      <w:pPr>
        <w:spacing w:line="240" w:lineRule="auto"/>
        <w:rPr>
          <w:sz w:val="24"/>
          <w:szCs w:val="24"/>
        </w:rPr>
      </w:pPr>
      <w:r w:rsidRPr="00E25423">
        <w:rPr>
          <w:sz w:val="24"/>
          <w:szCs w:val="24"/>
        </w:rPr>
        <w:t xml:space="preserve">          &lt;br /&gt;</w:t>
      </w:r>
    </w:p>
    <w:p w14:paraId="7EAE38D6" w14:textId="77777777" w:rsidR="003C5009" w:rsidRPr="00E25423" w:rsidRDefault="003C5009" w:rsidP="003C5009">
      <w:pPr>
        <w:spacing w:line="240" w:lineRule="auto"/>
        <w:rPr>
          <w:sz w:val="24"/>
          <w:szCs w:val="24"/>
        </w:rPr>
      </w:pPr>
      <w:r w:rsidRPr="00E25423">
        <w:rPr>
          <w:sz w:val="24"/>
          <w:szCs w:val="24"/>
        </w:rPr>
        <w:t xml:space="preserve">          &lt;br /&gt;</w:t>
      </w:r>
    </w:p>
    <w:p w14:paraId="7CC755A3" w14:textId="77777777" w:rsidR="003C5009" w:rsidRPr="00E25423" w:rsidRDefault="003C5009" w:rsidP="003C5009">
      <w:pPr>
        <w:spacing w:line="240" w:lineRule="auto"/>
        <w:rPr>
          <w:sz w:val="24"/>
          <w:szCs w:val="24"/>
        </w:rPr>
      </w:pPr>
      <w:r w:rsidRPr="00E25423">
        <w:rPr>
          <w:sz w:val="24"/>
          <w:szCs w:val="24"/>
        </w:rPr>
        <w:t xml:space="preserve">          &lt;p style="padding-top: 8px"&gt;Would you like a brochure?&lt;/p&gt;</w:t>
      </w:r>
    </w:p>
    <w:p w14:paraId="062D3DA3" w14:textId="77777777" w:rsidR="003C5009" w:rsidRPr="00E25423" w:rsidRDefault="003C5009" w:rsidP="003C5009">
      <w:pPr>
        <w:spacing w:line="240" w:lineRule="auto"/>
        <w:rPr>
          <w:sz w:val="24"/>
          <w:szCs w:val="24"/>
        </w:rPr>
      </w:pPr>
      <w:r w:rsidRPr="00E25423">
        <w:rPr>
          <w:sz w:val="24"/>
          <w:szCs w:val="24"/>
        </w:rPr>
        <w:t xml:space="preserve">        &lt;/div&gt;</w:t>
      </w:r>
    </w:p>
    <w:p w14:paraId="10A24D97" w14:textId="77777777" w:rsidR="003C5009" w:rsidRPr="00E25423" w:rsidRDefault="003C5009" w:rsidP="003C5009">
      <w:pPr>
        <w:spacing w:line="240" w:lineRule="auto"/>
        <w:rPr>
          <w:sz w:val="24"/>
          <w:szCs w:val="24"/>
        </w:rPr>
      </w:pPr>
      <w:r w:rsidRPr="00E25423">
        <w:rPr>
          <w:sz w:val="24"/>
          <w:szCs w:val="24"/>
        </w:rPr>
        <w:t xml:space="preserve">        &lt;div class="right"&gt;</w:t>
      </w:r>
    </w:p>
    <w:p w14:paraId="3D875640" w14:textId="77777777" w:rsidR="003C5009" w:rsidRPr="00E25423" w:rsidRDefault="003C5009" w:rsidP="003C5009">
      <w:pPr>
        <w:spacing w:line="240" w:lineRule="auto"/>
        <w:rPr>
          <w:sz w:val="24"/>
          <w:szCs w:val="24"/>
        </w:rPr>
      </w:pPr>
      <w:r w:rsidRPr="00E25423">
        <w:rPr>
          <w:sz w:val="24"/>
          <w:szCs w:val="24"/>
        </w:rPr>
        <w:t xml:space="preserve">          &lt;p&gt;&lt;input type="text" /&gt;&lt;/p&gt;</w:t>
      </w:r>
    </w:p>
    <w:p w14:paraId="0C04982A" w14:textId="77777777" w:rsidR="003C5009" w:rsidRPr="00E25423" w:rsidRDefault="003C5009" w:rsidP="003C5009">
      <w:pPr>
        <w:spacing w:line="240" w:lineRule="auto"/>
        <w:rPr>
          <w:sz w:val="24"/>
          <w:szCs w:val="24"/>
        </w:rPr>
      </w:pPr>
      <w:r w:rsidRPr="00E25423">
        <w:rPr>
          <w:sz w:val="24"/>
          <w:szCs w:val="24"/>
        </w:rPr>
        <w:t xml:space="preserve">          &lt;p&gt;&lt;input type="text" /&gt;&lt;/p&gt;</w:t>
      </w:r>
    </w:p>
    <w:p w14:paraId="7FC46E63" w14:textId="7828D32C" w:rsidR="003C5009" w:rsidRPr="00E25423" w:rsidRDefault="003C5009" w:rsidP="003C5009">
      <w:pPr>
        <w:spacing w:line="240" w:lineRule="auto"/>
        <w:rPr>
          <w:sz w:val="24"/>
          <w:szCs w:val="24"/>
        </w:rPr>
      </w:pPr>
      <w:r w:rsidRPr="00E25423">
        <w:rPr>
          <w:sz w:val="24"/>
          <w:szCs w:val="24"/>
        </w:rPr>
        <w:t xml:space="preserve">          &lt;p&gt;&lt;input type="email" /&gt;&lt;/p&gt;</w:t>
      </w:r>
    </w:p>
    <w:p w14:paraId="2DCBC101" w14:textId="77777777" w:rsidR="003C5009" w:rsidRPr="00E25423" w:rsidRDefault="003C5009" w:rsidP="003C5009">
      <w:pPr>
        <w:spacing w:line="240" w:lineRule="auto"/>
        <w:rPr>
          <w:sz w:val="24"/>
          <w:szCs w:val="24"/>
        </w:rPr>
      </w:pPr>
      <w:r w:rsidRPr="00E25423">
        <w:rPr>
          <w:sz w:val="24"/>
          <w:szCs w:val="24"/>
        </w:rPr>
        <w:t xml:space="preserve">          &lt;input type="radio" id="0" name="0" value="0" /&gt;</w:t>
      </w:r>
    </w:p>
    <w:p w14:paraId="7CB812B5" w14:textId="77777777" w:rsidR="003C5009" w:rsidRPr="00E25423" w:rsidRDefault="003C5009" w:rsidP="003C5009">
      <w:pPr>
        <w:spacing w:line="240" w:lineRule="auto"/>
        <w:rPr>
          <w:sz w:val="24"/>
          <w:szCs w:val="24"/>
        </w:rPr>
      </w:pPr>
      <w:r w:rsidRPr="00E25423">
        <w:rPr>
          <w:sz w:val="24"/>
          <w:szCs w:val="24"/>
        </w:rPr>
        <w:t xml:space="preserve">          &lt;label for="male"&gt;0&lt;/label&gt;&lt;br /&gt;</w:t>
      </w:r>
    </w:p>
    <w:p w14:paraId="3CB2B7AB" w14:textId="77777777" w:rsidR="003C5009" w:rsidRPr="00E25423" w:rsidRDefault="003C5009" w:rsidP="003C5009">
      <w:pPr>
        <w:spacing w:line="240" w:lineRule="auto"/>
        <w:rPr>
          <w:sz w:val="24"/>
          <w:szCs w:val="24"/>
        </w:rPr>
      </w:pPr>
      <w:r w:rsidRPr="00E25423">
        <w:rPr>
          <w:sz w:val="24"/>
          <w:szCs w:val="24"/>
        </w:rPr>
        <w:t xml:space="preserve">          &lt;input type="radio" id="1" name="0" value="1" /&gt;</w:t>
      </w:r>
    </w:p>
    <w:p w14:paraId="2F3CF629" w14:textId="77777777" w:rsidR="003C5009" w:rsidRPr="00E25423" w:rsidRDefault="003C5009" w:rsidP="003C5009">
      <w:pPr>
        <w:spacing w:line="240" w:lineRule="auto"/>
        <w:rPr>
          <w:sz w:val="24"/>
          <w:szCs w:val="24"/>
        </w:rPr>
      </w:pPr>
      <w:r w:rsidRPr="00E25423">
        <w:rPr>
          <w:sz w:val="24"/>
          <w:szCs w:val="24"/>
        </w:rPr>
        <w:t xml:space="preserve">          &lt;label for="male"&gt;1&lt;/label&gt;&lt;br /&gt;</w:t>
      </w:r>
    </w:p>
    <w:p w14:paraId="50BC50F8" w14:textId="77777777" w:rsidR="003C5009" w:rsidRPr="00E25423" w:rsidRDefault="003C5009" w:rsidP="003C5009">
      <w:pPr>
        <w:spacing w:line="240" w:lineRule="auto"/>
        <w:rPr>
          <w:sz w:val="24"/>
          <w:szCs w:val="24"/>
        </w:rPr>
      </w:pPr>
      <w:r w:rsidRPr="00E25423">
        <w:rPr>
          <w:sz w:val="24"/>
          <w:szCs w:val="24"/>
        </w:rPr>
        <w:t xml:space="preserve">          &lt;input type="radio" id="2" name="0" value="2" /&gt;</w:t>
      </w:r>
    </w:p>
    <w:p w14:paraId="637B1E45" w14:textId="77777777" w:rsidR="003C5009" w:rsidRPr="00E25423" w:rsidRDefault="003C5009" w:rsidP="003C5009">
      <w:pPr>
        <w:spacing w:line="240" w:lineRule="auto"/>
        <w:rPr>
          <w:sz w:val="24"/>
          <w:szCs w:val="24"/>
        </w:rPr>
      </w:pPr>
      <w:r w:rsidRPr="00E25423">
        <w:rPr>
          <w:sz w:val="24"/>
          <w:szCs w:val="24"/>
        </w:rPr>
        <w:t xml:space="preserve">          &lt;label for="male"&gt;2&lt;/label&gt;&lt;br /&gt;</w:t>
      </w:r>
    </w:p>
    <w:p w14:paraId="054537A7" w14:textId="77777777" w:rsidR="003C5009" w:rsidRPr="00E25423" w:rsidRDefault="003C5009" w:rsidP="003C5009">
      <w:pPr>
        <w:spacing w:line="240" w:lineRule="auto"/>
        <w:rPr>
          <w:sz w:val="24"/>
          <w:szCs w:val="24"/>
        </w:rPr>
      </w:pPr>
      <w:r w:rsidRPr="00E25423">
        <w:rPr>
          <w:sz w:val="24"/>
          <w:szCs w:val="24"/>
        </w:rPr>
        <w:t xml:space="preserve">          &lt;input type="radio" id="more" name="0" value="more" /&gt;</w:t>
      </w:r>
    </w:p>
    <w:p w14:paraId="4B74BB70" w14:textId="77777777" w:rsidR="003C5009" w:rsidRPr="00E25423" w:rsidRDefault="003C5009" w:rsidP="003C5009">
      <w:pPr>
        <w:spacing w:line="240" w:lineRule="auto"/>
        <w:rPr>
          <w:sz w:val="24"/>
          <w:szCs w:val="24"/>
        </w:rPr>
      </w:pPr>
      <w:r w:rsidRPr="00E25423">
        <w:rPr>
          <w:sz w:val="24"/>
          <w:szCs w:val="24"/>
        </w:rPr>
        <w:t xml:space="preserve">          &lt;label for="male"&gt;More than 2&lt;/label&gt;&lt;br /&gt;</w:t>
      </w:r>
    </w:p>
    <w:p w14:paraId="58479340" w14:textId="77777777" w:rsidR="003C5009" w:rsidRPr="00E25423" w:rsidRDefault="003C5009" w:rsidP="003C5009">
      <w:pPr>
        <w:spacing w:line="240" w:lineRule="auto"/>
        <w:rPr>
          <w:sz w:val="24"/>
          <w:szCs w:val="24"/>
        </w:rPr>
      </w:pPr>
      <w:r w:rsidRPr="00E25423">
        <w:rPr>
          <w:sz w:val="24"/>
          <w:szCs w:val="24"/>
        </w:rPr>
        <w:t xml:space="preserve">          &lt;br /&gt;</w:t>
      </w:r>
    </w:p>
    <w:p w14:paraId="4CE8D6BD" w14:textId="77777777" w:rsidR="003C5009" w:rsidRPr="00E25423" w:rsidRDefault="003C5009" w:rsidP="003C5009">
      <w:pPr>
        <w:spacing w:line="240" w:lineRule="auto"/>
        <w:rPr>
          <w:sz w:val="24"/>
          <w:szCs w:val="24"/>
        </w:rPr>
      </w:pPr>
      <w:r w:rsidRPr="00E25423">
        <w:rPr>
          <w:sz w:val="24"/>
          <w:szCs w:val="24"/>
        </w:rPr>
        <w:lastRenderedPageBreak/>
        <w:t xml:space="preserve">          &lt;select id="cars" name="cars" size="4" multiple&gt;</w:t>
      </w:r>
    </w:p>
    <w:p w14:paraId="1B82FE5C" w14:textId="77777777" w:rsidR="003C5009" w:rsidRPr="00E25423" w:rsidRDefault="003C5009" w:rsidP="003C5009">
      <w:pPr>
        <w:spacing w:line="240" w:lineRule="auto"/>
        <w:rPr>
          <w:sz w:val="24"/>
          <w:szCs w:val="24"/>
        </w:rPr>
      </w:pPr>
      <w:r w:rsidRPr="00E25423">
        <w:rPr>
          <w:sz w:val="24"/>
          <w:szCs w:val="24"/>
        </w:rPr>
        <w:t xml:space="preserve">            &lt;option value="volvo"&gt;Apple&lt;/option&gt;</w:t>
      </w:r>
    </w:p>
    <w:p w14:paraId="0B64BFE7" w14:textId="77777777" w:rsidR="003C5009" w:rsidRPr="00E25423" w:rsidRDefault="003C5009" w:rsidP="003C5009">
      <w:pPr>
        <w:spacing w:line="240" w:lineRule="auto"/>
        <w:rPr>
          <w:sz w:val="24"/>
          <w:szCs w:val="24"/>
        </w:rPr>
      </w:pPr>
      <w:r w:rsidRPr="00E25423">
        <w:rPr>
          <w:sz w:val="24"/>
          <w:szCs w:val="24"/>
        </w:rPr>
        <w:t xml:space="preserve">            &lt;option value="saab"&gt;Banana&lt;/option&gt;</w:t>
      </w:r>
    </w:p>
    <w:p w14:paraId="3322C867" w14:textId="77777777" w:rsidR="003C5009" w:rsidRPr="00E25423" w:rsidRDefault="003C5009" w:rsidP="003C5009">
      <w:pPr>
        <w:spacing w:line="240" w:lineRule="auto"/>
        <w:rPr>
          <w:sz w:val="24"/>
          <w:szCs w:val="24"/>
        </w:rPr>
      </w:pPr>
      <w:r w:rsidRPr="00E25423">
        <w:rPr>
          <w:sz w:val="24"/>
          <w:szCs w:val="24"/>
        </w:rPr>
        <w:t xml:space="preserve">            &lt;option value="fiat"&gt;Plum&lt;/option&gt;</w:t>
      </w:r>
    </w:p>
    <w:p w14:paraId="586ED5D5" w14:textId="77777777" w:rsidR="003C5009" w:rsidRPr="00E25423" w:rsidRDefault="003C5009" w:rsidP="003C5009">
      <w:pPr>
        <w:spacing w:line="240" w:lineRule="auto"/>
        <w:rPr>
          <w:sz w:val="24"/>
          <w:szCs w:val="24"/>
        </w:rPr>
      </w:pPr>
      <w:r w:rsidRPr="00E25423">
        <w:rPr>
          <w:sz w:val="24"/>
          <w:szCs w:val="24"/>
        </w:rPr>
        <w:t xml:space="preserve">            &lt;option value="audi"&gt;Pomegranate&lt;/option&gt;</w:t>
      </w:r>
    </w:p>
    <w:p w14:paraId="2F0E31FC" w14:textId="77777777" w:rsidR="003C5009" w:rsidRPr="00E25423" w:rsidRDefault="003C5009" w:rsidP="003C5009">
      <w:pPr>
        <w:spacing w:line="240" w:lineRule="auto"/>
        <w:rPr>
          <w:sz w:val="24"/>
          <w:szCs w:val="24"/>
        </w:rPr>
      </w:pPr>
      <w:r w:rsidRPr="00E25423">
        <w:rPr>
          <w:sz w:val="24"/>
          <w:szCs w:val="24"/>
        </w:rPr>
        <w:t xml:space="preserve">          &lt;/select&gt;</w:t>
      </w:r>
    </w:p>
    <w:p w14:paraId="4EA04FB6" w14:textId="77777777" w:rsidR="003C5009" w:rsidRPr="00E25423" w:rsidRDefault="003C5009" w:rsidP="003C5009">
      <w:pPr>
        <w:spacing w:line="240" w:lineRule="auto"/>
        <w:rPr>
          <w:sz w:val="24"/>
          <w:szCs w:val="24"/>
        </w:rPr>
      </w:pPr>
      <w:r w:rsidRPr="00E25423">
        <w:rPr>
          <w:sz w:val="24"/>
          <w:szCs w:val="24"/>
        </w:rPr>
        <w:t xml:space="preserve">          &lt;br /&gt;&lt;br /&gt;</w:t>
      </w:r>
    </w:p>
    <w:p w14:paraId="771ED7AC" w14:textId="77777777" w:rsidR="003C5009" w:rsidRPr="00E25423" w:rsidRDefault="003C5009" w:rsidP="003C5009">
      <w:pPr>
        <w:spacing w:line="240" w:lineRule="auto"/>
        <w:rPr>
          <w:sz w:val="24"/>
          <w:szCs w:val="24"/>
        </w:rPr>
      </w:pPr>
      <w:r w:rsidRPr="00E25423">
        <w:rPr>
          <w:sz w:val="24"/>
          <w:szCs w:val="24"/>
        </w:rPr>
        <w:t xml:space="preserve">          &lt;input type="checkbox" id="vehicle1" name="vehicle1" value="Bike" /&gt;</w:t>
      </w:r>
    </w:p>
    <w:p w14:paraId="7544EA86" w14:textId="77777777" w:rsidR="003C5009" w:rsidRPr="00E25423" w:rsidRDefault="003C5009" w:rsidP="003C5009">
      <w:pPr>
        <w:spacing w:line="240" w:lineRule="auto"/>
        <w:rPr>
          <w:sz w:val="24"/>
          <w:szCs w:val="24"/>
        </w:rPr>
      </w:pPr>
      <w:r w:rsidRPr="00E25423">
        <w:rPr>
          <w:sz w:val="24"/>
          <w:szCs w:val="24"/>
        </w:rPr>
        <w:t xml:space="preserve">          &lt;br /&gt;&lt;br /&gt;</w:t>
      </w:r>
    </w:p>
    <w:p w14:paraId="6FE61F6C" w14:textId="77777777" w:rsidR="003C5009" w:rsidRPr="00E25423" w:rsidRDefault="003C5009" w:rsidP="003C5009">
      <w:pPr>
        <w:spacing w:line="240" w:lineRule="auto"/>
        <w:rPr>
          <w:sz w:val="24"/>
          <w:szCs w:val="24"/>
        </w:rPr>
      </w:pPr>
      <w:r w:rsidRPr="00E25423">
        <w:rPr>
          <w:sz w:val="24"/>
          <w:szCs w:val="24"/>
        </w:rPr>
        <w:t xml:space="preserve">          &lt;input type="submit" /&gt;</w:t>
      </w:r>
    </w:p>
    <w:p w14:paraId="6A505F1A" w14:textId="77777777" w:rsidR="003C5009" w:rsidRPr="00E25423" w:rsidRDefault="003C5009" w:rsidP="003C5009">
      <w:pPr>
        <w:spacing w:line="240" w:lineRule="auto"/>
        <w:rPr>
          <w:sz w:val="24"/>
          <w:szCs w:val="24"/>
        </w:rPr>
      </w:pPr>
      <w:r w:rsidRPr="00E25423">
        <w:rPr>
          <w:sz w:val="24"/>
          <w:szCs w:val="24"/>
        </w:rPr>
        <w:t xml:space="preserve">        &lt;/div&gt;</w:t>
      </w:r>
    </w:p>
    <w:p w14:paraId="285D65CD" w14:textId="77777777" w:rsidR="003C5009" w:rsidRPr="00E25423" w:rsidRDefault="003C5009" w:rsidP="003C5009">
      <w:pPr>
        <w:spacing w:line="240" w:lineRule="auto"/>
        <w:rPr>
          <w:sz w:val="24"/>
          <w:szCs w:val="24"/>
        </w:rPr>
      </w:pPr>
      <w:r w:rsidRPr="00E25423">
        <w:rPr>
          <w:sz w:val="24"/>
          <w:szCs w:val="24"/>
        </w:rPr>
        <w:t xml:space="preserve">      &lt;/div&gt;</w:t>
      </w:r>
    </w:p>
    <w:p w14:paraId="22173EE5" w14:textId="77777777" w:rsidR="003C5009" w:rsidRPr="00E25423" w:rsidRDefault="003C5009" w:rsidP="003C5009">
      <w:pPr>
        <w:spacing w:line="240" w:lineRule="auto"/>
        <w:rPr>
          <w:sz w:val="24"/>
          <w:szCs w:val="24"/>
        </w:rPr>
      </w:pPr>
      <w:r w:rsidRPr="00E25423">
        <w:rPr>
          <w:sz w:val="24"/>
          <w:szCs w:val="24"/>
        </w:rPr>
        <w:t xml:space="preserve">    &lt;/form&gt;</w:t>
      </w:r>
    </w:p>
    <w:p w14:paraId="70D48D5D" w14:textId="77777777" w:rsidR="003C5009" w:rsidRPr="00E25423" w:rsidRDefault="003C5009" w:rsidP="003C5009">
      <w:pPr>
        <w:spacing w:line="240" w:lineRule="auto"/>
        <w:rPr>
          <w:sz w:val="24"/>
          <w:szCs w:val="24"/>
        </w:rPr>
      </w:pPr>
      <w:r w:rsidRPr="00E25423">
        <w:rPr>
          <w:sz w:val="24"/>
          <w:szCs w:val="24"/>
        </w:rPr>
        <w:t xml:space="preserve">  &lt;/body&gt;</w:t>
      </w:r>
    </w:p>
    <w:p w14:paraId="25400F24" w14:textId="77777777" w:rsidR="003C5009" w:rsidRDefault="003C5009" w:rsidP="003C5009">
      <w:pPr>
        <w:spacing w:line="240" w:lineRule="auto"/>
        <w:rPr>
          <w:sz w:val="24"/>
          <w:szCs w:val="24"/>
        </w:rPr>
      </w:pPr>
      <w:r w:rsidRPr="00E25423">
        <w:rPr>
          <w:sz w:val="24"/>
          <w:szCs w:val="24"/>
        </w:rPr>
        <w:t>&lt;/html&gt;</w:t>
      </w:r>
    </w:p>
    <w:p w14:paraId="2591905A" w14:textId="77777777" w:rsidR="003C5009" w:rsidRDefault="003C5009" w:rsidP="003C5009">
      <w:pPr>
        <w:spacing w:line="240" w:lineRule="auto"/>
        <w:rPr>
          <w:b/>
          <w:bCs/>
          <w:sz w:val="24"/>
          <w:szCs w:val="24"/>
        </w:rPr>
      </w:pPr>
      <w:r>
        <w:rPr>
          <w:b/>
          <w:bCs/>
          <w:sz w:val="24"/>
          <w:szCs w:val="24"/>
        </w:rPr>
        <w:t>Output:</w:t>
      </w:r>
    </w:p>
    <w:p w14:paraId="5C5B8FFB" w14:textId="77777777" w:rsidR="003C5009" w:rsidRDefault="003C5009" w:rsidP="003C5009">
      <w:pPr>
        <w:spacing w:line="240" w:lineRule="auto"/>
        <w:rPr>
          <w:sz w:val="24"/>
          <w:szCs w:val="24"/>
        </w:rPr>
      </w:pPr>
      <w:r w:rsidRPr="00E25423">
        <w:rPr>
          <w:noProof/>
          <w:sz w:val="24"/>
          <w:szCs w:val="24"/>
        </w:rPr>
        <w:drawing>
          <wp:inline distT="0" distB="0" distL="0" distR="0" wp14:anchorId="430F3C20" wp14:editId="3A828133">
            <wp:extent cx="5731510" cy="27546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54630"/>
                    </a:xfrm>
                    <a:prstGeom prst="rect">
                      <a:avLst/>
                    </a:prstGeom>
                  </pic:spPr>
                </pic:pic>
              </a:graphicData>
            </a:graphic>
          </wp:inline>
        </w:drawing>
      </w:r>
    </w:p>
    <w:p w14:paraId="3FAF6E5E" w14:textId="77777777" w:rsidR="003C5009" w:rsidRDefault="003C5009" w:rsidP="003C5009">
      <w:pPr>
        <w:pStyle w:val="Heading1"/>
      </w:pPr>
      <w:r w:rsidRPr="00E25423">
        <w:lastRenderedPageBreak/>
        <w:t>Question 6)</w:t>
      </w:r>
    </w:p>
    <w:p w14:paraId="4829F25A" w14:textId="77777777" w:rsidR="003C5009" w:rsidRDefault="003C5009" w:rsidP="003C5009">
      <w:pPr>
        <w:spacing w:line="240" w:lineRule="auto"/>
        <w:rPr>
          <w:b/>
          <w:bCs/>
          <w:sz w:val="28"/>
          <w:szCs w:val="28"/>
        </w:rPr>
      </w:pPr>
      <w:r>
        <w:rPr>
          <w:b/>
          <w:bCs/>
          <w:sz w:val="28"/>
          <w:szCs w:val="28"/>
        </w:rPr>
        <w:t>Code:</w:t>
      </w:r>
    </w:p>
    <w:p w14:paraId="0C43373F" w14:textId="77777777" w:rsidR="003C5009" w:rsidRPr="00E25423" w:rsidRDefault="003C5009" w:rsidP="003C5009">
      <w:pPr>
        <w:spacing w:line="240" w:lineRule="auto"/>
        <w:rPr>
          <w:sz w:val="28"/>
          <w:szCs w:val="28"/>
        </w:rPr>
      </w:pPr>
      <w:r w:rsidRPr="00E25423">
        <w:rPr>
          <w:sz w:val="28"/>
          <w:szCs w:val="28"/>
        </w:rPr>
        <w:t>h1{</w:t>
      </w:r>
    </w:p>
    <w:p w14:paraId="09AB297B" w14:textId="77777777" w:rsidR="003C5009" w:rsidRPr="00E25423" w:rsidRDefault="003C5009" w:rsidP="003C5009">
      <w:pPr>
        <w:spacing w:line="240" w:lineRule="auto"/>
        <w:rPr>
          <w:sz w:val="28"/>
          <w:szCs w:val="28"/>
        </w:rPr>
      </w:pPr>
      <w:r w:rsidRPr="00E25423">
        <w:rPr>
          <w:sz w:val="28"/>
          <w:szCs w:val="28"/>
        </w:rPr>
        <w:t xml:space="preserve">  color: tomato;</w:t>
      </w:r>
    </w:p>
    <w:p w14:paraId="06631300" w14:textId="77777777" w:rsidR="003C5009" w:rsidRPr="00E25423" w:rsidRDefault="003C5009" w:rsidP="003C5009">
      <w:pPr>
        <w:spacing w:line="240" w:lineRule="auto"/>
        <w:rPr>
          <w:sz w:val="28"/>
          <w:szCs w:val="28"/>
        </w:rPr>
      </w:pPr>
      <w:r w:rsidRPr="00E25423">
        <w:rPr>
          <w:sz w:val="28"/>
          <w:szCs w:val="28"/>
        </w:rPr>
        <w:t>}</w:t>
      </w:r>
    </w:p>
    <w:p w14:paraId="21DCAD23" w14:textId="77777777" w:rsidR="003C5009" w:rsidRPr="00E25423" w:rsidRDefault="003C5009" w:rsidP="003C5009">
      <w:pPr>
        <w:spacing w:line="240" w:lineRule="auto"/>
        <w:rPr>
          <w:sz w:val="28"/>
          <w:szCs w:val="28"/>
        </w:rPr>
      </w:pPr>
      <w:r w:rsidRPr="00E25423">
        <w:rPr>
          <w:sz w:val="28"/>
          <w:szCs w:val="28"/>
        </w:rPr>
        <w:t>p{</w:t>
      </w:r>
    </w:p>
    <w:p w14:paraId="29EACBCB" w14:textId="77777777" w:rsidR="003C5009" w:rsidRPr="00E25423" w:rsidRDefault="003C5009" w:rsidP="003C5009">
      <w:pPr>
        <w:spacing w:line="240" w:lineRule="auto"/>
        <w:rPr>
          <w:sz w:val="28"/>
          <w:szCs w:val="28"/>
        </w:rPr>
      </w:pPr>
      <w:r w:rsidRPr="00E25423">
        <w:rPr>
          <w:sz w:val="28"/>
          <w:szCs w:val="28"/>
        </w:rPr>
        <w:t xml:space="preserve">  color: green;</w:t>
      </w:r>
    </w:p>
    <w:p w14:paraId="2F98E770" w14:textId="77777777" w:rsidR="003C5009" w:rsidRPr="00E25423" w:rsidRDefault="003C5009" w:rsidP="003C5009">
      <w:pPr>
        <w:spacing w:line="240" w:lineRule="auto"/>
        <w:rPr>
          <w:sz w:val="28"/>
          <w:szCs w:val="28"/>
        </w:rPr>
      </w:pPr>
      <w:r w:rsidRPr="00E25423">
        <w:rPr>
          <w:sz w:val="28"/>
          <w:szCs w:val="28"/>
        </w:rPr>
        <w:t>}</w:t>
      </w:r>
    </w:p>
    <w:p w14:paraId="17F39279" w14:textId="77777777" w:rsidR="003C5009" w:rsidRPr="00E25423" w:rsidRDefault="003C5009" w:rsidP="003C5009">
      <w:pPr>
        <w:spacing w:line="240" w:lineRule="auto"/>
        <w:rPr>
          <w:sz w:val="28"/>
          <w:szCs w:val="28"/>
        </w:rPr>
      </w:pPr>
      <w:r w:rsidRPr="00E25423">
        <w:rPr>
          <w:sz w:val="28"/>
          <w:szCs w:val="28"/>
        </w:rPr>
        <w:t>body{</w:t>
      </w:r>
    </w:p>
    <w:p w14:paraId="7646FD2D" w14:textId="77777777" w:rsidR="003C5009" w:rsidRPr="00E25423" w:rsidRDefault="003C5009" w:rsidP="003C5009">
      <w:pPr>
        <w:spacing w:line="240" w:lineRule="auto"/>
        <w:rPr>
          <w:sz w:val="28"/>
          <w:szCs w:val="28"/>
        </w:rPr>
      </w:pPr>
      <w:r w:rsidRPr="00E25423">
        <w:rPr>
          <w:sz w:val="28"/>
          <w:szCs w:val="28"/>
        </w:rPr>
        <w:t xml:space="preserve">  background-color: whitesmoke;</w:t>
      </w:r>
    </w:p>
    <w:p w14:paraId="1C6BA3A8" w14:textId="77777777" w:rsidR="003C5009" w:rsidRPr="00E25423" w:rsidRDefault="003C5009" w:rsidP="003C5009">
      <w:pPr>
        <w:spacing w:line="240" w:lineRule="auto"/>
        <w:rPr>
          <w:sz w:val="28"/>
          <w:szCs w:val="28"/>
        </w:rPr>
      </w:pPr>
      <w:r w:rsidRPr="00E25423">
        <w:rPr>
          <w:sz w:val="28"/>
          <w:szCs w:val="28"/>
        </w:rPr>
        <w:t xml:space="preserve">  font-weight: bold;</w:t>
      </w:r>
    </w:p>
    <w:p w14:paraId="687224B1" w14:textId="77777777" w:rsidR="003C5009" w:rsidRPr="00E25423" w:rsidRDefault="003C5009" w:rsidP="003C5009">
      <w:pPr>
        <w:spacing w:line="240" w:lineRule="auto"/>
        <w:rPr>
          <w:sz w:val="28"/>
          <w:szCs w:val="28"/>
        </w:rPr>
      </w:pPr>
      <w:r w:rsidRPr="00E25423">
        <w:rPr>
          <w:sz w:val="28"/>
          <w:szCs w:val="28"/>
        </w:rPr>
        <w:t xml:space="preserve">  font: Verdana;</w:t>
      </w:r>
    </w:p>
    <w:p w14:paraId="7DF69122" w14:textId="77777777" w:rsidR="003C5009" w:rsidRPr="00E25423" w:rsidRDefault="003C5009" w:rsidP="003C5009">
      <w:pPr>
        <w:spacing w:line="240" w:lineRule="auto"/>
        <w:rPr>
          <w:sz w:val="28"/>
          <w:szCs w:val="28"/>
        </w:rPr>
      </w:pPr>
      <w:r w:rsidRPr="00E25423">
        <w:rPr>
          <w:sz w:val="28"/>
          <w:szCs w:val="28"/>
        </w:rPr>
        <w:t xml:space="preserve">  border: solid blue;</w:t>
      </w:r>
    </w:p>
    <w:p w14:paraId="772AC8B3" w14:textId="77777777" w:rsidR="003C5009" w:rsidRPr="00E25423" w:rsidRDefault="003C5009" w:rsidP="003C5009">
      <w:pPr>
        <w:spacing w:line="240" w:lineRule="auto"/>
        <w:rPr>
          <w:sz w:val="28"/>
          <w:szCs w:val="28"/>
        </w:rPr>
      </w:pPr>
      <w:r w:rsidRPr="00E25423">
        <w:rPr>
          <w:sz w:val="28"/>
          <w:szCs w:val="28"/>
        </w:rPr>
        <w:t xml:space="preserve">   border-width: thin;</w:t>
      </w:r>
    </w:p>
    <w:p w14:paraId="3F6264E7" w14:textId="77777777" w:rsidR="003C5009" w:rsidRDefault="003C5009" w:rsidP="003C5009">
      <w:pPr>
        <w:spacing w:line="240" w:lineRule="auto"/>
        <w:rPr>
          <w:sz w:val="28"/>
          <w:szCs w:val="28"/>
        </w:rPr>
      </w:pPr>
      <w:r w:rsidRPr="00E25423">
        <w:rPr>
          <w:sz w:val="28"/>
          <w:szCs w:val="28"/>
        </w:rPr>
        <w:t>}</w:t>
      </w:r>
    </w:p>
    <w:p w14:paraId="3CC5BEB8" w14:textId="77777777" w:rsidR="003C5009" w:rsidRDefault="003C5009" w:rsidP="003C5009">
      <w:pPr>
        <w:spacing w:line="240" w:lineRule="auto"/>
        <w:rPr>
          <w:b/>
          <w:bCs/>
          <w:sz w:val="28"/>
          <w:szCs w:val="28"/>
        </w:rPr>
      </w:pPr>
      <w:r w:rsidRPr="00A5033B">
        <w:rPr>
          <w:b/>
          <w:bCs/>
          <w:sz w:val="28"/>
          <w:szCs w:val="28"/>
        </w:rPr>
        <w:t>Output:</w:t>
      </w:r>
    </w:p>
    <w:p w14:paraId="093279A8" w14:textId="77777777" w:rsidR="003C5009" w:rsidRDefault="003C5009" w:rsidP="003C5009">
      <w:pPr>
        <w:spacing w:line="240" w:lineRule="auto"/>
        <w:rPr>
          <w:b/>
          <w:bCs/>
          <w:sz w:val="28"/>
          <w:szCs w:val="28"/>
        </w:rPr>
      </w:pPr>
      <w:r w:rsidRPr="00A5033B">
        <w:rPr>
          <w:b/>
          <w:bCs/>
          <w:noProof/>
          <w:sz w:val="28"/>
          <w:szCs w:val="28"/>
        </w:rPr>
        <w:lastRenderedPageBreak/>
        <w:drawing>
          <wp:inline distT="0" distB="0" distL="0" distR="0" wp14:anchorId="3BA358BF" wp14:editId="04905B5A">
            <wp:extent cx="5731510" cy="27552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55265"/>
                    </a:xfrm>
                    <a:prstGeom prst="rect">
                      <a:avLst/>
                    </a:prstGeom>
                  </pic:spPr>
                </pic:pic>
              </a:graphicData>
            </a:graphic>
          </wp:inline>
        </w:drawing>
      </w:r>
    </w:p>
    <w:p w14:paraId="7071C937" w14:textId="77777777" w:rsidR="003C5009" w:rsidRDefault="003C5009" w:rsidP="003C5009">
      <w:pPr>
        <w:spacing w:line="240" w:lineRule="auto"/>
        <w:rPr>
          <w:b/>
          <w:bCs/>
          <w:sz w:val="28"/>
          <w:szCs w:val="28"/>
        </w:rPr>
      </w:pPr>
      <w:r w:rsidRPr="00A5033B">
        <w:rPr>
          <w:b/>
          <w:bCs/>
          <w:noProof/>
          <w:sz w:val="28"/>
          <w:szCs w:val="28"/>
        </w:rPr>
        <w:drawing>
          <wp:inline distT="0" distB="0" distL="0" distR="0" wp14:anchorId="310D3582" wp14:editId="62CA7D56">
            <wp:extent cx="5731510" cy="28022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02255"/>
                    </a:xfrm>
                    <a:prstGeom prst="rect">
                      <a:avLst/>
                    </a:prstGeom>
                  </pic:spPr>
                </pic:pic>
              </a:graphicData>
            </a:graphic>
          </wp:inline>
        </w:drawing>
      </w:r>
    </w:p>
    <w:p w14:paraId="5841431B" w14:textId="77777777" w:rsidR="003C5009" w:rsidRDefault="003C5009" w:rsidP="003C5009">
      <w:pPr>
        <w:spacing w:line="240" w:lineRule="auto"/>
        <w:rPr>
          <w:b/>
          <w:bCs/>
          <w:sz w:val="28"/>
          <w:szCs w:val="28"/>
        </w:rPr>
      </w:pPr>
    </w:p>
    <w:p w14:paraId="5AB85406" w14:textId="77777777" w:rsidR="003C5009" w:rsidRDefault="003C5009" w:rsidP="003C5009">
      <w:pPr>
        <w:spacing w:line="240" w:lineRule="auto"/>
        <w:rPr>
          <w:b/>
          <w:bCs/>
          <w:sz w:val="28"/>
          <w:szCs w:val="28"/>
        </w:rPr>
      </w:pPr>
    </w:p>
    <w:p w14:paraId="6C7C55A0" w14:textId="77777777" w:rsidR="003C5009" w:rsidRDefault="003C5009" w:rsidP="003C5009">
      <w:pPr>
        <w:spacing w:line="240" w:lineRule="auto"/>
        <w:rPr>
          <w:b/>
          <w:bCs/>
          <w:sz w:val="28"/>
          <w:szCs w:val="28"/>
        </w:rPr>
      </w:pPr>
    </w:p>
    <w:p w14:paraId="78EDC718" w14:textId="77777777" w:rsidR="003C5009" w:rsidRDefault="003C5009" w:rsidP="003C5009">
      <w:pPr>
        <w:spacing w:line="240" w:lineRule="auto"/>
        <w:rPr>
          <w:b/>
          <w:bCs/>
          <w:sz w:val="28"/>
          <w:szCs w:val="28"/>
        </w:rPr>
      </w:pPr>
    </w:p>
    <w:p w14:paraId="54FBDA2E" w14:textId="77777777" w:rsidR="003C5009" w:rsidRDefault="003C5009" w:rsidP="003C5009">
      <w:pPr>
        <w:spacing w:line="240" w:lineRule="auto"/>
        <w:rPr>
          <w:b/>
          <w:bCs/>
          <w:sz w:val="28"/>
          <w:szCs w:val="28"/>
        </w:rPr>
      </w:pPr>
    </w:p>
    <w:p w14:paraId="51DBEFAF" w14:textId="77777777" w:rsidR="003C5009" w:rsidRDefault="003C5009" w:rsidP="003C5009">
      <w:pPr>
        <w:spacing w:line="240" w:lineRule="auto"/>
        <w:rPr>
          <w:b/>
          <w:bCs/>
          <w:sz w:val="28"/>
          <w:szCs w:val="28"/>
        </w:rPr>
      </w:pPr>
    </w:p>
    <w:p w14:paraId="5CEDF74B" w14:textId="6DA79A6B" w:rsidR="003C5009" w:rsidRDefault="003C5009" w:rsidP="003C5009">
      <w:pPr>
        <w:pStyle w:val="Heading1"/>
      </w:pPr>
      <w:r>
        <w:lastRenderedPageBreak/>
        <w:t>Question 7)</w:t>
      </w:r>
    </w:p>
    <w:p w14:paraId="3034D742" w14:textId="77777777" w:rsidR="003C5009" w:rsidRPr="006A284D" w:rsidRDefault="003C5009" w:rsidP="003C5009">
      <w:pPr>
        <w:spacing w:line="240" w:lineRule="auto"/>
        <w:rPr>
          <w:sz w:val="24"/>
          <w:szCs w:val="24"/>
        </w:rPr>
      </w:pPr>
      <w:r w:rsidRPr="006A284D">
        <w:rPr>
          <w:sz w:val="24"/>
          <w:szCs w:val="24"/>
        </w:rPr>
        <w:t>Code:</w:t>
      </w:r>
    </w:p>
    <w:p w14:paraId="7632BEBD" w14:textId="77777777" w:rsidR="003C5009" w:rsidRPr="006A284D" w:rsidRDefault="003C5009" w:rsidP="003C5009">
      <w:pPr>
        <w:spacing w:line="240" w:lineRule="auto"/>
        <w:rPr>
          <w:sz w:val="24"/>
          <w:szCs w:val="24"/>
        </w:rPr>
      </w:pPr>
      <w:r w:rsidRPr="006A284D">
        <w:rPr>
          <w:sz w:val="24"/>
          <w:szCs w:val="24"/>
        </w:rPr>
        <w:t>HTML:</w:t>
      </w:r>
    </w:p>
    <w:p w14:paraId="13CC489B" w14:textId="77777777" w:rsidR="003C5009" w:rsidRPr="006A284D" w:rsidRDefault="003C5009" w:rsidP="003C5009">
      <w:pPr>
        <w:spacing w:line="240" w:lineRule="auto"/>
        <w:rPr>
          <w:sz w:val="24"/>
          <w:szCs w:val="24"/>
        </w:rPr>
      </w:pPr>
      <w:r w:rsidRPr="006A284D">
        <w:rPr>
          <w:sz w:val="24"/>
          <w:szCs w:val="24"/>
        </w:rPr>
        <w:t>&lt;!DOCTYPE html&gt;</w:t>
      </w:r>
    </w:p>
    <w:p w14:paraId="1F0A242C" w14:textId="77777777" w:rsidR="003C5009" w:rsidRPr="006A284D" w:rsidRDefault="003C5009" w:rsidP="003C5009">
      <w:pPr>
        <w:spacing w:line="240" w:lineRule="auto"/>
        <w:rPr>
          <w:sz w:val="24"/>
          <w:szCs w:val="24"/>
        </w:rPr>
      </w:pPr>
      <w:r w:rsidRPr="006A284D">
        <w:rPr>
          <w:sz w:val="24"/>
          <w:szCs w:val="24"/>
        </w:rPr>
        <w:t>&lt;html lang="en"&gt;</w:t>
      </w:r>
    </w:p>
    <w:p w14:paraId="631A78DC" w14:textId="77777777" w:rsidR="003C5009" w:rsidRPr="006A284D" w:rsidRDefault="003C5009" w:rsidP="003C5009">
      <w:pPr>
        <w:spacing w:line="240" w:lineRule="auto"/>
        <w:rPr>
          <w:sz w:val="24"/>
          <w:szCs w:val="24"/>
        </w:rPr>
      </w:pPr>
      <w:r w:rsidRPr="006A284D">
        <w:rPr>
          <w:sz w:val="24"/>
          <w:szCs w:val="24"/>
        </w:rPr>
        <w:t>&lt;head&gt;</w:t>
      </w:r>
    </w:p>
    <w:p w14:paraId="099B77B4" w14:textId="77777777" w:rsidR="003C5009" w:rsidRPr="006A284D" w:rsidRDefault="003C5009" w:rsidP="003C5009">
      <w:pPr>
        <w:spacing w:line="240" w:lineRule="auto"/>
        <w:rPr>
          <w:sz w:val="24"/>
          <w:szCs w:val="24"/>
        </w:rPr>
      </w:pPr>
      <w:r w:rsidRPr="006A284D">
        <w:rPr>
          <w:sz w:val="24"/>
          <w:szCs w:val="24"/>
        </w:rPr>
        <w:t xml:space="preserve">    &lt;meta charset="UTF-8"&gt;</w:t>
      </w:r>
    </w:p>
    <w:p w14:paraId="2C4BD775" w14:textId="77777777" w:rsidR="003C5009" w:rsidRPr="006A284D" w:rsidRDefault="003C5009" w:rsidP="003C5009">
      <w:pPr>
        <w:spacing w:line="240" w:lineRule="auto"/>
        <w:rPr>
          <w:sz w:val="24"/>
          <w:szCs w:val="24"/>
        </w:rPr>
      </w:pPr>
      <w:r w:rsidRPr="006A284D">
        <w:rPr>
          <w:sz w:val="24"/>
          <w:szCs w:val="24"/>
        </w:rPr>
        <w:t xml:space="preserve">    &lt;meta http-equiv="X-UA-Compatible" content="IE=edge"&gt;</w:t>
      </w:r>
    </w:p>
    <w:p w14:paraId="74957DA4" w14:textId="77777777" w:rsidR="003C5009" w:rsidRPr="006A284D" w:rsidRDefault="003C5009" w:rsidP="003C5009">
      <w:pPr>
        <w:spacing w:line="240" w:lineRule="auto"/>
        <w:rPr>
          <w:sz w:val="24"/>
          <w:szCs w:val="24"/>
        </w:rPr>
      </w:pPr>
      <w:r w:rsidRPr="006A284D">
        <w:rPr>
          <w:sz w:val="24"/>
          <w:szCs w:val="24"/>
        </w:rPr>
        <w:t xml:space="preserve">    &lt;meta name="viewport" content="width=device-width, initial-scale=1.0"&gt;</w:t>
      </w:r>
    </w:p>
    <w:p w14:paraId="2601EA20" w14:textId="77777777" w:rsidR="003C5009" w:rsidRPr="006A284D" w:rsidRDefault="003C5009" w:rsidP="003C5009">
      <w:pPr>
        <w:spacing w:line="240" w:lineRule="auto"/>
        <w:rPr>
          <w:sz w:val="24"/>
          <w:szCs w:val="24"/>
        </w:rPr>
      </w:pPr>
      <w:r w:rsidRPr="006A284D">
        <w:rPr>
          <w:sz w:val="24"/>
          <w:szCs w:val="24"/>
        </w:rPr>
        <w:t xml:space="preserve">    &lt;title&gt;WALL-E&lt;/title&gt;</w:t>
      </w:r>
    </w:p>
    <w:p w14:paraId="327F96AE" w14:textId="77777777" w:rsidR="003C5009" w:rsidRPr="006A284D" w:rsidRDefault="003C5009" w:rsidP="003C5009">
      <w:pPr>
        <w:spacing w:line="240" w:lineRule="auto"/>
        <w:rPr>
          <w:sz w:val="24"/>
          <w:szCs w:val="24"/>
        </w:rPr>
      </w:pPr>
      <w:r w:rsidRPr="006A284D">
        <w:rPr>
          <w:sz w:val="24"/>
          <w:szCs w:val="24"/>
        </w:rPr>
        <w:t xml:space="preserve">    &lt;link rel="stylesheet" href="style.css"&gt;</w:t>
      </w:r>
    </w:p>
    <w:p w14:paraId="63C46EDF" w14:textId="77777777" w:rsidR="003C5009" w:rsidRPr="006A284D" w:rsidRDefault="003C5009" w:rsidP="003C5009">
      <w:pPr>
        <w:spacing w:line="240" w:lineRule="auto"/>
        <w:rPr>
          <w:sz w:val="24"/>
          <w:szCs w:val="24"/>
        </w:rPr>
      </w:pPr>
      <w:r w:rsidRPr="006A284D">
        <w:rPr>
          <w:sz w:val="24"/>
          <w:szCs w:val="24"/>
        </w:rPr>
        <w:t>&lt;/head&gt;</w:t>
      </w:r>
    </w:p>
    <w:p w14:paraId="01DE3CCE" w14:textId="77777777" w:rsidR="003C5009" w:rsidRPr="006A284D" w:rsidRDefault="003C5009" w:rsidP="003C5009">
      <w:pPr>
        <w:spacing w:line="240" w:lineRule="auto"/>
        <w:rPr>
          <w:sz w:val="24"/>
          <w:szCs w:val="24"/>
        </w:rPr>
      </w:pPr>
      <w:r w:rsidRPr="006A284D">
        <w:rPr>
          <w:sz w:val="24"/>
          <w:szCs w:val="24"/>
        </w:rPr>
        <w:t>&lt;body&gt;</w:t>
      </w:r>
    </w:p>
    <w:p w14:paraId="45CF4B81" w14:textId="77777777" w:rsidR="003C5009" w:rsidRPr="006A284D" w:rsidRDefault="003C5009" w:rsidP="003C5009">
      <w:pPr>
        <w:spacing w:line="240" w:lineRule="auto"/>
        <w:rPr>
          <w:sz w:val="24"/>
          <w:szCs w:val="24"/>
        </w:rPr>
      </w:pPr>
      <w:r w:rsidRPr="006A284D">
        <w:rPr>
          <w:sz w:val="24"/>
          <w:szCs w:val="24"/>
        </w:rPr>
        <w:t xml:space="preserve">    &lt;div id="all"&gt;</w:t>
      </w:r>
    </w:p>
    <w:p w14:paraId="3C907533" w14:textId="77777777" w:rsidR="003C5009" w:rsidRPr="006A284D" w:rsidRDefault="003C5009" w:rsidP="003C5009">
      <w:pPr>
        <w:spacing w:line="240" w:lineRule="auto"/>
        <w:rPr>
          <w:sz w:val="24"/>
          <w:szCs w:val="24"/>
        </w:rPr>
      </w:pPr>
      <w:r w:rsidRPr="006A284D">
        <w:rPr>
          <w:sz w:val="24"/>
          <w:szCs w:val="24"/>
        </w:rPr>
        <w:t xml:space="preserve">        &lt;h1&gt;WALL-E&lt;/h1&gt;</w:t>
      </w:r>
    </w:p>
    <w:p w14:paraId="0CECEE23" w14:textId="77777777" w:rsidR="003C5009" w:rsidRPr="006A284D" w:rsidRDefault="003C5009" w:rsidP="003C5009">
      <w:pPr>
        <w:spacing w:line="240" w:lineRule="auto"/>
        <w:rPr>
          <w:sz w:val="24"/>
          <w:szCs w:val="24"/>
        </w:rPr>
      </w:pPr>
      <w:r w:rsidRPr="006A284D">
        <w:rPr>
          <w:sz w:val="24"/>
          <w:szCs w:val="24"/>
        </w:rPr>
        <w:t xml:space="preserve">        &lt;p&gt;</w:t>
      </w:r>
    </w:p>
    <w:p w14:paraId="78786890" w14:textId="77777777" w:rsidR="003C5009" w:rsidRPr="006A284D" w:rsidRDefault="003C5009" w:rsidP="003C5009">
      <w:pPr>
        <w:spacing w:line="240" w:lineRule="auto"/>
        <w:rPr>
          <w:sz w:val="24"/>
          <w:szCs w:val="24"/>
        </w:rPr>
      </w:pPr>
      <w:r w:rsidRPr="006A284D">
        <w:rPr>
          <w:sz w:val="24"/>
          <w:szCs w:val="24"/>
        </w:rPr>
        <w:t xml:space="preserve">            Walt Disney Studios Motion Pictures</w:t>
      </w:r>
    </w:p>
    <w:p w14:paraId="3E5050D4" w14:textId="77777777" w:rsidR="003C5009" w:rsidRPr="006A284D" w:rsidRDefault="003C5009" w:rsidP="003C5009">
      <w:pPr>
        <w:spacing w:line="240" w:lineRule="auto"/>
        <w:rPr>
          <w:sz w:val="24"/>
          <w:szCs w:val="24"/>
        </w:rPr>
      </w:pPr>
      <w:r w:rsidRPr="006A284D">
        <w:rPr>
          <w:sz w:val="24"/>
          <w:szCs w:val="24"/>
        </w:rPr>
        <w:t xml:space="preserve">                Release date: Jun 27, 2008</w:t>
      </w:r>
    </w:p>
    <w:p w14:paraId="2A3999E0" w14:textId="77777777" w:rsidR="003C5009" w:rsidRPr="006A284D" w:rsidRDefault="003C5009" w:rsidP="003C5009">
      <w:pPr>
        <w:spacing w:line="240" w:lineRule="auto"/>
        <w:rPr>
          <w:sz w:val="24"/>
          <w:szCs w:val="24"/>
        </w:rPr>
      </w:pPr>
      <w:r w:rsidRPr="006A284D">
        <w:rPr>
          <w:sz w:val="24"/>
          <w:szCs w:val="24"/>
        </w:rPr>
        <w:t xml:space="preserve">        &lt;/p&gt;</w:t>
      </w:r>
    </w:p>
    <w:p w14:paraId="7ED0FD70" w14:textId="77777777" w:rsidR="003C5009" w:rsidRPr="006A284D" w:rsidRDefault="003C5009" w:rsidP="003C5009">
      <w:pPr>
        <w:spacing w:line="240" w:lineRule="auto"/>
        <w:rPr>
          <w:sz w:val="24"/>
          <w:szCs w:val="24"/>
        </w:rPr>
      </w:pPr>
      <w:r w:rsidRPr="006A284D">
        <w:rPr>
          <w:sz w:val="24"/>
          <w:szCs w:val="24"/>
        </w:rPr>
        <w:t xml:space="preserve">        &lt;div id="menu"&gt;</w:t>
      </w:r>
    </w:p>
    <w:p w14:paraId="3297B470" w14:textId="77777777" w:rsidR="003C5009" w:rsidRPr="006A284D" w:rsidRDefault="003C5009" w:rsidP="003C5009">
      <w:pPr>
        <w:spacing w:line="240" w:lineRule="auto"/>
        <w:rPr>
          <w:sz w:val="24"/>
          <w:szCs w:val="24"/>
        </w:rPr>
      </w:pPr>
      <w:r w:rsidRPr="006A284D">
        <w:rPr>
          <w:sz w:val="24"/>
          <w:szCs w:val="24"/>
        </w:rPr>
        <w:t xml:space="preserve">            &lt;p&gt;Summary&lt;/p&gt;</w:t>
      </w:r>
    </w:p>
    <w:p w14:paraId="00F2052F" w14:textId="77777777" w:rsidR="003C5009" w:rsidRPr="006A284D" w:rsidRDefault="003C5009" w:rsidP="003C5009">
      <w:pPr>
        <w:spacing w:line="240" w:lineRule="auto"/>
        <w:rPr>
          <w:sz w:val="24"/>
          <w:szCs w:val="24"/>
        </w:rPr>
      </w:pPr>
      <w:r w:rsidRPr="006A284D">
        <w:rPr>
          <w:sz w:val="24"/>
          <w:szCs w:val="24"/>
        </w:rPr>
        <w:t xml:space="preserve">            &lt;p&gt;Critic Reviews&lt;/p&gt;</w:t>
      </w:r>
    </w:p>
    <w:p w14:paraId="5FBD7D0B" w14:textId="77777777" w:rsidR="003C5009" w:rsidRPr="006A284D" w:rsidRDefault="003C5009" w:rsidP="003C5009">
      <w:pPr>
        <w:spacing w:line="240" w:lineRule="auto"/>
        <w:rPr>
          <w:sz w:val="24"/>
          <w:szCs w:val="24"/>
        </w:rPr>
      </w:pPr>
      <w:r w:rsidRPr="006A284D">
        <w:rPr>
          <w:sz w:val="24"/>
          <w:szCs w:val="24"/>
        </w:rPr>
        <w:t xml:space="preserve">            &lt;p&gt;User Reviews&lt;/p&gt;</w:t>
      </w:r>
    </w:p>
    <w:p w14:paraId="0372E5D8" w14:textId="77777777" w:rsidR="003C5009" w:rsidRPr="006A284D" w:rsidRDefault="003C5009" w:rsidP="003C5009">
      <w:pPr>
        <w:spacing w:line="240" w:lineRule="auto"/>
        <w:rPr>
          <w:sz w:val="24"/>
          <w:szCs w:val="24"/>
        </w:rPr>
      </w:pPr>
      <w:r w:rsidRPr="006A284D">
        <w:rPr>
          <w:sz w:val="24"/>
          <w:szCs w:val="24"/>
        </w:rPr>
        <w:t xml:space="preserve">            &lt;p&gt;Details and Credits&lt;/p&gt;</w:t>
      </w:r>
    </w:p>
    <w:p w14:paraId="69E83C0D" w14:textId="77777777" w:rsidR="003C5009" w:rsidRPr="006A284D" w:rsidRDefault="003C5009" w:rsidP="003C5009">
      <w:pPr>
        <w:spacing w:line="240" w:lineRule="auto"/>
        <w:rPr>
          <w:sz w:val="24"/>
          <w:szCs w:val="24"/>
        </w:rPr>
      </w:pPr>
      <w:r w:rsidRPr="006A284D">
        <w:rPr>
          <w:sz w:val="24"/>
          <w:szCs w:val="24"/>
        </w:rPr>
        <w:t xml:space="preserve">            &lt;p&gt;Trailers and Videos&lt;/p&gt;</w:t>
      </w:r>
    </w:p>
    <w:p w14:paraId="0D549B7D" w14:textId="77777777" w:rsidR="003C5009" w:rsidRPr="006A284D" w:rsidRDefault="003C5009" w:rsidP="003C5009">
      <w:pPr>
        <w:spacing w:line="240" w:lineRule="auto"/>
        <w:rPr>
          <w:sz w:val="24"/>
          <w:szCs w:val="24"/>
        </w:rPr>
      </w:pPr>
      <w:r w:rsidRPr="006A284D">
        <w:rPr>
          <w:sz w:val="24"/>
          <w:szCs w:val="24"/>
        </w:rPr>
        <w:lastRenderedPageBreak/>
        <w:t xml:space="preserve">        &lt;/div&gt;</w:t>
      </w:r>
    </w:p>
    <w:p w14:paraId="01DDB8F2" w14:textId="77777777" w:rsidR="003C5009" w:rsidRPr="006A284D" w:rsidRDefault="003C5009" w:rsidP="003C5009">
      <w:pPr>
        <w:spacing w:line="240" w:lineRule="auto"/>
        <w:rPr>
          <w:sz w:val="24"/>
          <w:szCs w:val="24"/>
        </w:rPr>
      </w:pPr>
      <w:r w:rsidRPr="006A284D">
        <w:rPr>
          <w:sz w:val="24"/>
          <w:szCs w:val="24"/>
        </w:rPr>
        <w:t xml:space="preserve">        &lt;div id="pic"&gt;</w:t>
      </w:r>
    </w:p>
    <w:p w14:paraId="320CC7AC" w14:textId="77777777" w:rsidR="003C5009" w:rsidRPr="006A284D" w:rsidRDefault="003C5009" w:rsidP="003C5009">
      <w:pPr>
        <w:spacing w:line="240" w:lineRule="auto"/>
        <w:rPr>
          <w:sz w:val="24"/>
          <w:szCs w:val="24"/>
        </w:rPr>
      </w:pPr>
      <w:r w:rsidRPr="006A284D">
        <w:rPr>
          <w:sz w:val="24"/>
          <w:szCs w:val="24"/>
        </w:rPr>
        <w:t xml:space="preserve">            &lt;img src="https://upload.wikimedia.org/wikipedia/en/c/c2/WALL-Eposter.jpg" alt="walle" /&gt;</w:t>
      </w:r>
    </w:p>
    <w:p w14:paraId="2F54EE53" w14:textId="77777777" w:rsidR="003C5009" w:rsidRPr="006A284D" w:rsidRDefault="003C5009" w:rsidP="003C5009">
      <w:pPr>
        <w:spacing w:line="240" w:lineRule="auto"/>
        <w:rPr>
          <w:sz w:val="24"/>
          <w:szCs w:val="24"/>
        </w:rPr>
      </w:pPr>
      <w:r w:rsidRPr="006A284D">
        <w:rPr>
          <w:sz w:val="24"/>
          <w:szCs w:val="24"/>
        </w:rPr>
        <w:t xml:space="preserve">        &lt;/div&gt;</w:t>
      </w:r>
    </w:p>
    <w:p w14:paraId="6847B2A7" w14:textId="77777777" w:rsidR="003C5009" w:rsidRPr="006A284D" w:rsidRDefault="003C5009" w:rsidP="003C5009">
      <w:pPr>
        <w:spacing w:line="240" w:lineRule="auto"/>
        <w:rPr>
          <w:sz w:val="24"/>
          <w:szCs w:val="24"/>
        </w:rPr>
      </w:pPr>
      <w:r w:rsidRPr="006A284D">
        <w:rPr>
          <w:sz w:val="24"/>
          <w:szCs w:val="24"/>
        </w:rPr>
        <w:t xml:space="preserve">        &lt;div id="rating"&gt;94&lt;/div&gt;</w:t>
      </w:r>
    </w:p>
    <w:p w14:paraId="219D9BF8" w14:textId="77777777" w:rsidR="003C5009" w:rsidRPr="006A284D" w:rsidRDefault="003C5009" w:rsidP="003C5009">
      <w:pPr>
        <w:spacing w:line="240" w:lineRule="auto"/>
        <w:rPr>
          <w:sz w:val="24"/>
          <w:szCs w:val="24"/>
        </w:rPr>
      </w:pPr>
      <w:r w:rsidRPr="006A284D">
        <w:rPr>
          <w:sz w:val="24"/>
          <w:szCs w:val="24"/>
        </w:rPr>
        <w:t xml:space="preserve">        &lt;div id="score"&gt;</w:t>
      </w:r>
    </w:p>
    <w:p w14:paraId="367530C4" w14:textId="77777777" w:rsidR="003C5009" w:rsidRPr="006A284D" w:rsidRDefault="003C5009" w:rsidP="003C5009">
      <w:pPr>
        <w:spacing w:line="240" w:lineRule="auto"/>
        <w:rPr>
          <w:sz w:val="24"/>
          <w:szCs w:val="24"/>
        </w:rPr>
      </w:pPr>
      <w:r w:rsidRPr="006A284D">
        <w:rPr>
          <w:sz w:val="24"/>
          <w:szCs w:val="24"/>
        </w:rPr>
        <w:t xml:space="preserve">            &lt;h2&gt;Metascore&lt;/h2&gt;</w:t>
      </w:r>
    </w:p>
    <w:p w14:paraId="48DCA778" w14:textId="77777777" w:rsidR="003C5009" w:rsidRPr="006A284D" w:rsidRDefault="003C5009" w:rsidP="003C5009">
      <w:pPr>
        <w:spacing w:line="240" w:lineRule="auto"/>
        <w:rPr>
          <w:sz w:val="24"/>
          <w:szCs w:val="24"/>
        </w:rPr>
      </w:pPr>
      <w:r w:rsidRPr="006A284D">
        <w:rPr>
          <w:sz w:val="24"/>
          <w:szCs w:val="24"/>
        </w:rPr>
        <w:t xml:space="preserve">            &lt;p&gt;</w:t>
      </w:r>
    </w:p>
    <w:p w14:paraId="54117F62" w14:textId="77777777" w:rsidR="003C5009" w:rsidRPr="006A284D" w:rsidRDefault="003C5009" w:rsidP="003C5009">
      <w:pPr>
        <w:spacing w:line="240" w:lineRule="auto"/>
        <w:rPr>
          <w:sz w:val="24"/>
          <w:szCs w:val="24"/>
        </w:rPr>
      </w:pPr>
      <w:r w:rsidRPr="006A284D">
        <w:rPr>
          <w:sz w:val="24"/>
          <w:szCs w:val="24"/>
        </w:rPr>
        <w:t xml:space="preserve">                Universal acclaim &lt;br /&gt;</w:t>
      </w:r>
    </w:p>
    <w:p w14:paraId="3E50B5CF" w14:textId="77777777" w:rsidR="003C5009" w:rsidRPr="006A284D" w:rsidRDefault="003C5009" w:rsidP="003C5009">
      <w:pPr>
        <w:spacing w:line="240" w:lineRule="auto"/>
        <w:rPr>
          <w:sz w:val="24"/>
          <w:szCs w:val="24"/>
        </w:rPr>
      </w:pPr>
      <w:r w:rsidRPr="006A284D">
        <w:rPr>
          <w:sz w:val="24"/>
          <w:szCs w:val="24"/>
        </w:rPr>
        <w:t xml:space="preserve">                based on 39 Critics</w:t>
      </w:r>
    </w:p>
    <w:p w14:paraId="395B8C8F" w14:textId="77777777" w:rsidR="003C5009" w:rsidRPr="006A284D" w:rsidRDefault="003C5009" w:rsidP="003C5009">
      <w:pPr>
        <w:spacing w:line="240" w:lineRule="auto"/>
        <w:rPr>
          <w:sz w:val="24"/>
          <w:szCs w:val="24"/>
        </w:rPr>
      </w:pPr>
      <w:r w:rsidRPr="006A284D">
        <w:rPr>
          <w:sz w:val="24"/>
          <w:szCs w:val="24"/>
        </w:rPr>
        <w:t xml:space="preserve">            &lt;/p&gt;</w:t>
      </w:r>
    </w:p>
    <w:p w14:paraId="082C12EF" w14:textId="77777777" w:rsidR="003C5009" w:rsidRPr="006A284D" w:rsidRDefault="003C5009" w:rsidP="003C5009">
      <w:pPr>
        <w:spacing w:line="240" w:lineRule="auto"/>
        <w:rPr>
          <w:sz w:val="24"/>
          <w:szCs w:val="24"/>
        </w:rPr>
      </w:pPr>
      <w:r w:rsidRPr="006A284D">
        <w:rPr>
          <w:sz w:val="24"/>
          <w:szCs w:val="24"/>
        </w:rPr>
        <w:t xml:space="preserve">            &lt;ul&gt;</w:t>
      </w:r>
    </w:p>
    <w:p w14:paraId="1DDF0B28" w14:textId="77777777" w:rsidR="003C5009" w:rsidRPr="006A284D" w:rsidRDefault="003C5009" w:rsidP="003C5009">
      <w:pPr>
        <w:spacing w:line="240" w:lineRule="auto"/>
        <w:rPr>
          <w:sz w:val="24"/>
          <w:szCs w:val="24"/>
        </w:rPr>
      </w:pPr>
      <w:r w:rsidRPr="006A284D">
        <w:rPr>
          <w:sz w:val="24"/>
          <w:szCs w:val="24"/>
        </w:rPr>
        <w:t xml:space="preserve">                &lt;li&gt;</w:t>
      </w:r>
    </w:p>
    <w:p w14:paraId="10BBB714" w14:textId="77777777" w:rsidR="003C5009" w:rsidRPr="006A284D" w:rsidRDefault="003C5009" w:rsidP="003C5009">
      <w:pPr>
        <w:spacing w:line="240" w:lineRule="auto"/>
        <w:rPr>
          <w:sz w:val="24"/>
          <w:szCs w:val="24"/>
        </w:rPr>
      </w:pPr>
      <w:r w:rsidRPr="006A284D">
        <w:rPr>
          <w:sz w:val="24"/>
          <w:szCs w:val="24"/>
        </w:rPr>
        <w:t xml:space="preserve">                    Starring: Ben Burtt, Elissa</w:t>
      </w:r>
    </w:p>
    <w:p w14:paraId="0C6B40ED" w14:textId="77777777" w:rsidR="003C5009" w:rsidRPr="006A284D" w:rsidRDefault="003C5009" w:rsidP="003C5009">
      <w:pPr>
        <w:spacing w:line="240" w:lineRule="auto"/>
        <w:rPr>
          <w:sz w:val="24"/>
          <w:szCs w:val="24"/>
        </w:rPr>
      </w:pPr>
      <w:r w:rsidRPr="006A284D">
        <w:rPr>
          <w:sz w:val="24"/>
          <w:szCs w:val="24"/>
        </w:rPr>
        <w:t xml:space="preserve">                    Knight, Jeff Garlin</w:t>
      </w:r>
    </w:p>
    <w:p w14:paraId="09A68297" w14:textId="77777777" w:rsidR="003C5009" w:rsidRPr="006A284D" w:rsidRDefault="003C5009" w:rsidP="003C5009">
      <w:pPr>
        <w:spacing w:line="240" w:lineRule="auto"/>
        <w:rPr>
          <w:sz w:val="24"/>
          <w:szCs w:val="24"/>
        </w:rPr>
      </w:pPr>
      <w:r w:rsidRPr="006A284D">
        <w:rPr>
          <w:sz w:val="24"/>
          <w:szCs w:val="24"/>
        </w:rPr>
        <w:t xml:space="preserve">                &lt;/li&gt;</w:t>
      </w:r>
    </w:p>
    <w:p w14:paraId="53ECA110" w14:textId="77777777" w:rsidR="003C5009" w:rsidRPr="006A284D" w:rsidRDefault="003C5009" w:rsidP="003C5009">
      <w:pPr>
        <w:spacing w:line="240" w:lineRule="auto"/>
        <w:rPr>
          <w:sz w:val="24"/>
          <w:szCs w:val="24"/>
        </w:rPr>
      </w:pPr>
      <w:r w:rsidRPr="006A284D">
        <w:rPr>
          <w:sz w:val="24"/>
          <w:szCs w:val="24"/>
        </w:rPr>
        <w:t xml:space="preserve">                &lt;li&gt;</w:t>
      </w:r>
    </w:p>
    <w:p w14:paraId="37EBC438" w14:textId="77777777" w:rsidR="003C5009" w:rsidRPr="006A284D" w:rsidRDefault="003C5009" w:rsidP="003C5009">
      <w:pPr>
        <w:spacing w:line="240" w:lineRule="auto"/>
        <w:rPr>
          <w:sz w:val="24"/>
          <w:szCs w:val="24"/>
        </w:rPr>
      </w:pPr>
      <w:r w:rsidRPr="006A284D">
        <w:rPr>
          <w:sz w:val="24"/>
          <w:szCs w:val="24"/>
        </w:rPr>
        <w:t xml:space="preserve">                    Summary: After hundreds of</w:t>
      </w:r>
    </w:p>
    <w:p w14:paraId="6AD37747" w14:textId="77777777" w:rsidR="003C5009" w:rsidRPr="006A284D" w:rsidRDefault="003C5009" w:rsidP="003C5009">
      <w:pPr>
        <w:spacing w:line="240" w:lineRule="auto"/>
        <w:rPr>
          <w:sz w:val="24"/>
          <w:szCs w:val="24"/>
        </w:rPr>
      </w:pPr>
      <w:r w:rsidRPr="006A284D">
        <w:rPr>
          <w:sz w:val="24"/>
          <w:szCs w:val="24"/>
        </w:rPr>
        <w:t xml:space="preserve">                    lonely years of doing what he</w:t>
      </w:r>
    </w:p>
    <w:p w14:paraId="4D93BDF4" w14:textId="77777777" w:rsidR="003C5009" w:rsidRPr="006A284D" w:rsidRDefault="003C5009" w:rsidP="003C5009">
      <w:pPr>
        <w:spacing w:line="240" w:lineRule="auto"/>
        <w:rPr>
          <w:sz w:val="24"/>
          <w:szCs w:val="24"/>
        </w:rPr>
      </w:pPr>
      <w:r w:rsidRPr="006A284D">
        <w:rPr>
          <w:sz w:val="24"/>
          <w:szCs w:val="24"/>
        </w:rPr>
        <w:t xml:space="preserve">                    was built for, Wall-E</w:t>
      </w:r>
    </w:p>
    <w:p w14:paraId="37EB077E" w14:textId="77777777" w:rsidR="003C5009" w:rsidRPr="006A284D" w:rsidRDefault="003C5009" w:rsidP="003C5009">
      <w:pPr>
        <w:spacing w:line="240" w:lineRule="auto"/>
        <w:rPr>
          <w:sz w:val="24"/>
          <w:szCs w:val="24"/>
        </w:rPr>
      </w:pPr>
      <w:r w:rsidRPr="006A284D">
        <w:rPr>
          <w:sz w:val="24"/>
          <w:szCs w:val="24"/>
        </w:rPr>
        <w:t xml:space="preserve">                    discovers a new purpose in</w:t>
      </w:r>
    </w:p>
    <w:p w14:paraId="4E8B3C0C" w14:textId="77777777" w:rsidR="003C5009" w:rsidRPr="006A284D" w:rsidRDefault="003C5009" w:rsidP="003C5009">
      <w:pPr>
        <w:spacing w:line="240" w:lineRule="auto"/>
        <w:rPr>
          <w:sz w:val="24"/>
          <w:szCs w:val="24"/>
        </w:rPr>
      </w:pPr>
      <w:r w:rsidRPr="006A284D">
        <w:rPr>
          <w:sz w:val="24"/>
          <w:szCs w:val="24"/>
        </w:rPr>
        <w:t xml:space="preserve">                    life when he meets a sleek</w:t>
      </w:r>
    </w:p>
    <w:p w14:paraId="4E8B78F1" w14:textId="77777777" w:rsidR="003C5009" w:rsidRPr="006A284D" w:rsidRDefault="003C5009" w:rsidP="003C5009">
      <w:pPr>
        <w:spacing w:line="240" w:lineRule="auto"/>
        <w:rPr>
          <w:sz w:val="24"/>
          <w:szCs w:val="24"/>
        </w:rPr>
      </w:pPr>
      <w:r w:rsidRPr="006A284D">
        <w:rPr>
          <w:sz w:val="24"/>
          <w:szCs w:val="24"/>
        </w:rPr>
        <w:t xml:space="preserve">                    search robot named EVE.  [Walt</w:t>
      </w:r>
    </w:p>
    <w:p w14:paraId="57AB948F" w14:textId="77777777" w:rsidR="003C5009" w:rsidRPr="006A284D" w:rsidRDefault="003C5009" w:rsidP="003C5009">
      <w:pPr>
        <w:spacing w:line="240" w:lineRule="auto"/>
        <w:rPr>
          <w:sz w:val="24"/>
          <w:szCs w:val="24"/>
        </w:rPr>
      </w:pPr>
      <w:r w:rsidRPr="006A284D">
        <w:rPr>
          <w:sz w:val="24"/>
          <w:szCs w:val="24"/>
        </w:rPr>
        <w:t xml:space="preserve">                    Disney Pictures]</w:t>
      </w:r>
    </w:p>
    <w:p w14:paraId="6C6F1813" w14:textId="77777777" w:rsidR="003C5009" w:rsidRPr="006A284D" w:rsidRDefault="003C5009" w:rsidP="003C5009">
      <w:pPr>
        <w:spacing w:line="240" w:lineRule="auto"/>
        <w:rPr>
          <w:sz w:val="24"/>
          <w:szCs w:val="24"/>
        </w:rPr>
      </w:pPr>
      <w:r w:rsidRPr="006A284D">
        <w:rPr>
          <w:sz w:val="24"/>
          <w:szCs w:val="24"/>
        </w:rPr>
        <w:t xml:space="preserve">                &lt;/li&gt;</w:t>
      </w:r>
    </w:p>
    <w:p w14:paraId="7CFB80D8" w14:textId="77777777" w:rsidR="003C5009" w:rsidRPr="006A284D" w:rsidRDefault="003C5009" w:rsidP="003C5009">
      <w:pPr>
        <w:spacing w:line="240" w:lineRule="auto"/>
        <w:rPr>
          <w:sz w:val="24"/>
          <w:szCs w:val="24"/>
        </w:rPr>
      </w:pPr>
      <w:r w:rsidRPr="006A284D">
        <w:rPr>
          <w:sz w:val="24"/>
          <w:szCs w:val="24"/>
        </w:rPr>
        <w:lastRenderedPageBreak/>
        <w:t xml:space="preserve">            &lt;/ul&gt;</w:t>
      </w:r>
    </w:p>
    <w:p w14:paraId="578AC6B1" w14:textId="77777777" w:rsidR="003C5009" w:rsidRPr="006A284D" w:rsidRDefault="003C5009" w:rsidP="003C5009">
      <w:pPr>
        <w:spacing w:line="240" w:lineRule="auto"/>
        <w:rPr>
          <w:sz w:val="24"/>
          <w:szCs w:val="24"/>
        </w:rPr>
      </w:pPr>
      <w:r w:rsidRPr="006A284D">
        <w:rPr>
          <w:sz w:val="24"/>
          <w:szCs w:val="24"/>
        </w:rPr>
        <w:t xml:space="preserve">        &lt;/div&gt;</w:t>
      </w:r>
    </w:p>
    <w:p w14:paraId="01F5679F" w14:textId="77777777" w:rsidR="003C5009" w:rsidRPr="006A284D" w:rsidRDefault="003C5009" w:rsidP="003C5009">
      <w:pPr>
        <w:spacing w:line="240" w:lineRule="auto"/>
        <w:rPr>
          <w:sz w:val="24"/>
          <w:szCs w:val="24"/>
        </w:rPr>
      </w:pPr>
      <w:r w:rsidRPr="006A284D">
        <w:rPr>
          <w:sz w:val="24"/>
          <w:szCs w:val="24"/>
        </w:rPr>
        <w:t xml:space="preserve">    &lt;/div&gt;</w:t>
      </w:r>
    </w:p>
    <w:p w14:paraId="3E94E0C8" w14:textId="77777777" w:rsidR="003C5009" w:rsidRPr="006A284D" w:rsidRDefault="003C5009" w:rsidP="003C5009">
      <w:pPr>
        <w:spacing w:line="240" w:lineRule="auto"/>
        <w:rPr>
          <w:sz w:val="24"/>
          <w:szCs w:val="24"/>
        </w:rPr>
      </w:pPr>
      <w:r w:rsidRPr="006A284D">
        <w:rPr>
          <w:sz w:val="24"/>
          <w:szCs w:val="24"/>
        </w:rPr>
        <w:t>&lt;/body&gt;</w:t>
      </w:r>
    </w:p>
    <w:p w14:paraId="70801DF7" w14:textId="77777777" w:rsidR="003C5009" w:rsidRDefault="003C5009" w:rsidP="003C5009">
      <w:pPr>
        <w:spacing w:line="240" w:lineRule="auto"/>
        <w:rPr>
          <w:sz w:val="24"/>
          <w:szCs w:val="24"/>
        </w:rPr>
      </w:pPr>
      <w:r w:rsidRPr="006A284D">
        <w:rPr>
          <w:sz w:val="24"/>
          <w:szCs w:val="24"/>
        </w:rPr>
        <w:t>&lt;/html&gt;</w:t>
      </w:r>
    </w:p>
    <w:p w14:paraId="7E0A7E3E" w14:textId="77777777" w:rsidR="003C5009" w:rsidRPr="005C5C10" w:rsidRDefault="003C5009" w:rsidP="003C5009">
      <w:pPr>
        <w:spacing w:line="240" w:lineRule="auto"/>
        <w:rPr>
          <w:sz w:val="24"/>
          <w:szCs w:val="24"/>
        </w:rPr>
      </w:pPr>
    </w:p>
    <w:p w14:paraId="739A17EB" w14:textId="77777777" w:rsidR="003C5009" w:rsidRDefault="003C5009" w:rsidP="003C5009">
      <w:pPr>
        <w:spacing w:line="240" w:lineRule="auto"/>
        <w:rPr>
          <w:b/>
          <w:bCs/>
          <w:sz w:val="24"/>
          <w:szCs w:val="24"/>
        </w:rPr>
      </w:pPr>
      <w:r>
        <w:rPr>
          <w:b/>
          <w:bCs/>
          <w:sz w:val="24"/>
          <w:szCs w:val="24"/>
        </w:rPr>
        <w:t>CSS:</w:t>
      </w:r>
    </w:p>
    <w:p w14:paraId="799474E6" w14:textId="77777777" w:rsidR="003C5009" w:rsidRPr="006A284D" w:rsidRDefault="003C5009" w:rsidP="003C5009">
      <w:pPr>
        <w:spacing w:line="240" w:lineRule="auto"/>
        <w:rPr>
          <w:sz w:val="24"/>
          <w:szCs w:val="24"/>
        </w:rPr>
      </w:pPr>
      <w:r w:rsidRPr="006A284D">
        <w:rPr>
          <w:sz w:val="24"/>
          <w:szCs w:val="24"/>
        </w:rPr>
        <w:t>body {</w:t>
      </w:r>
    </w:p>
    <w:p w14:paraId="4F55965D" w14:textId="77777777" w:rsidR="003C5009" w:rsidRPr="006A284D" w:rsidRDefault="003C5009" w:rsidP="003C5009">
      <w:pPr>
        <w:spacing w:line="240" w:lineRule="auto"/>
        <w:rPr>
          <w:sz w:val="24"/>
          <w:szCs w:val="24"/>
        </w:rPr>
      </w:pPr>
      <w:r w:rsidRPr="006A284D">
        <w:rPr>
          <w:sz w:val="24"/>
          <w:szCs w:val="24"/>
        </w:rPr>
        <w:t xml:space="preserve">    background-color: grey;</w:t>
      </w:r>
    </w:p>
    <w:p w14:paraId="21763C89" w14:textId="77777777" w:rsidR="003C5009" w:rsidRPr="006A284D" w:rsidRDefault="003C5009" w:rsidP="003C5009">
      <w:pPr>
        <w:spacing w:line="240" w:lineRule="auto"/>
        <w:rPr>
          <w:sz w:val="24"/>
          <w:szCs w:val="24"/>
        </w:rPr>
      </w:pPr>
      <w:r w:rsidRPr="006A284D">
        <w:rPr>
          <w:sz w:val="24"/>
          <w:szCs w:val="24"/>
        </w:rPr>
        <w:t>}</w:t>
      </w:r>
    </w:p>
    <w:p w14:paraId="4FFD29F0" w14:textId="77777777" w:rsidR="003C5009" w:rsidRPr="006A284D" w:rsidRDefault="003C5009" w:rsidP="003C5009">
      <w:pPr>
        <w:spacing w:line="240" w:lineRule="auto"/>
        <w:rPr>
          <w:sz w:val="24"/>
          <w:szCs w:val="24"/>
        </w:rPr>
      </w:pPr>
      <w:r w:rsidRPr="006A284D">
        <w:rPr>
          <w:sz w:val="24"/>
          <w:szCs w:val="24"/>
        </w:rPr>
        <w:t>h1 {</w:t>
      </w:r>
    </w:p>
    <w:p w14:paraId="3E3EB1AE" w14:textId="77777777" w:rsidR="003C5009" w:rsidRPr="006A284D" w:rsidRDefault="003C5009" w:rsidP="003C5009">
      <w:pPr>
        <w:spacing w:line="240" w:lineRule="auto"/>
        <w:rPr>
          <w:sz w:val="24"/>
          <w:szCs w:val="24"/>
        </w:rPr>
      </w:pPr>
      <w:r w:rsidRPr="006A284D">
        <w:rPr>
          <w:sz w:val="24"/>
          <w:szCs w:val="24"/>
        </w:rPr>
        <w:t xml:space="preserve">    text-align: center;</w:t>
      </w:r>
    </w:p>
    <w:p w14:paraId="063343B8" w14:textId="77777777" w:rsidR="003C5009" w:rsidRPr="006A284D" w:rsidRDefault="003C5009" w:rsidP="003C5009">
      <w:pPr>
        <w:spacing w:line="240" w:lineRule="auto"/>
        <w:rPr>
          <w:sz w:val="24"/>
          <w:szCs w:val="24"/>
        </w:rPr>
      </w:pPr>
      <w:r w:rsidRPr="006A284D">
        <w:rPr>
          <w:sz w:val="24"/>
          <w:szCs w:val="24"/>
        </w:rPr>
        <w:t>}</w:t>
      </w:r>
    </w:p>
    <w:p w14:paraId="77B9A5B5" w14:textId="77777777" w:rsidR="003C5009" w:rsidRPr="006A284D" w:rsidRDefault="003C5009" w:rsidP="003C5009">
      <w:pPr>
        <w:spacing w:line="240" w:lineRule="auto"/>
        <w:rPr>
          <w:sz w:val="24"/>
          <w:szCs w:val="24"/>
        </w:rPr>
      </w:pPr>
      <w:r w:rsidRPr="006A284D">
        <w:rPr>
          <w:sz w:val="24"/>
          <w:szCs w:val="24"/>
        </w:rPr>
        <w:t>#menu p {</w:t>
      </w:r>
    </w:p>
    <w:p w14:paraId="281715FA" w14:textId="77777777" w:rsidR="003C5009" w:rsidRPr="006A284D" w:rsidRDefault="003C5009" w:rsidP="003C5009">
      <w:pPr>
        <w:spacing w:line="240" w:lineRule="auto"/>
        <w:rPr>
          <w:sz w:val="24"/>
          <w:szCs w:val="24"/>
        </w:rPr>
      </w:pPr>
      <w:r w:rsidRPr="006A284D">
        <w:rPr>
          <w:sz w:val="24"/>
          <w:szCs w:val="24"/>
        </w:rPr>
        <w:t xml:space="preserve">    background-color: black;</w:t>
      </w:r>
    </w:p>
    <w:p w14:paraId="18B2F02A" w14:textId="77777777" w:rsidR="003C5009" w:rsidRPr="006A284D" w:rsidRDefault="003C5009" w:rsidP="003C5009">
      <w:pPr>
        <w:spacing w:line="240" w:lineRule="auto"/>
        <w:rPr>
          <w:sz w:val="24"/>
          <w:szCs w:val="24"/>
        </w:rPr>
      </w:pPr>
      <w:r w:rsidRPr="006A284D">
        <w:rPr>
          <w:sz w:val="24"/>
          <w:szCs w:val="24"/>
        </w:rPr>
        <w:t xml:space="preserve">    color: white;</w:t>
      </w:r>
    </w:p>
    <w:p w14:paraId="23B434A8" w14:textId="77777777" w:rsidR="003C5009" w:rsidRPr="006A284D" w:rsidRDefault="003C5009" w:rsidP="003C5009">
      <w:pPr>
        <w:spacing w:line="240" w:lineRule="auto"/>
        <w:rPr>
          <w:sz w:val="24"/>
          <w:szCs w:val="24"/>
        </w:rPr>
      </w:pPr>
      <w:r w:rsidRPr="006A284D">
        <w:rPr>
          <w:sz w:val="24"/>
          <w:szCs w:val="24"/>
        </w:rPr>
        <w:t xml:space="preserve">    padding-left: 20px;</w:t>
      </w:r>
    </w:p>
    <w:p w14:paraId="5354C9C0" w14:textId="77777777" w:rsidR="003C5009" w:rsidRPr="006A284D" w:rsidRDefault="003C5009" w:rsidP="003C5009">
      <w:pPr>
        <w:spacing w:line="240" w:lineRule="auto"/>
        <w:rPr>
          <w:sz w:val="24"/>
          <w:szCs w:val="24"/>
        </w:rPr>
      </w:pPr>
      <w:r w:rsidRPr="006A284D">
        <w:rPr>
          <w:sz w:val="24"/>
          <w:szCs w:val="24"/>
        </w:rPr>
        <w:t xml:space="preserve">    padding-right: 20px;</w:t>
      </w:r>
    </w:p>
    <w:p w14:paraId="76CCB7D8" w14:textId="77777777" w:rsidR="003C5009" w:rsidRPr="006A284D" w:rsidRDefault="003C5009" w:rsidP="003C5009">
      <w:pPr>
        <w:spacing w:line="240" w:lineRule="auto"/>
        <w:rPr>
          <w:sz w:val="24"/>
          <w:szCs w:val="24"/>
        </w:rPr>
      </w:pPr>
      <w:r w:rsidRPr="006A284D">
        <w:rPr>
          <w:sz w:val="24"/>
          <w:szCs w:val="24"/>
        </w:rPr>
        <w:t xml:space="preserve">    display: inline;</w:t>
      </w:r>
    </w:p>
    <w:p w14:paraId="26B5C54B" w14:textId="77777777" w:rsidR="003C5009" w:rsidRPr="006A284D" w:rsidRDefault="003C5009" w:rsidP="003C5009">
      <w:pPr>
        <w:spacing w:line="240" w:lineRule="auto"/>
        <w:rPr>
          <w:sz w:val="24"/>
          <w:szCs w:val="24"/>
        </w:rPr>
      </w:pPr>
      <w:r w:rsidRPr="006A284D">
        <w:rPr>
          <w:sz w:val="24"/>
          <w:szCs w:val="24"/>
        </w:rPr>
        <w:t xml:space="preserve">    margin-right: 3px;</w:t>
      </w:r>
    </w:p>
    <w:p w14:paraId="265E9069" w14:textId="77777777" w:rsidR="003C5009" w:rsidRPr="006A284D" w:rsidRDefault="003C5009" w:rsidP="003C5009">
      <w:pPr>
        <w:spacing w:line="240" w:lineRule="auto"/>
        <w:rPr>
          <w:sz w:val="24"/>
          <w:szCs w:val="24"/>
        </w:rPr>
      </w:pPr>
      <w:r w:rsidRPr="006A284D">
        <w:rPr>
          <w:sz w:val="24"/>
          <w:szCs w:val="24"/>
        </w:rPr>
        <w:t>}</w:t>
      </w:r>
    </w:p>
    <w:p w14:paraId="14D6CE89" w14:textId="77777777" w:rsidR="003C5009" w:rsidRPr="006A284D" w:rsidRDefault="003C5009" w:rsidP="003C5009">
      <w:pPr>
        <w:spacing w:line="240" w:lineRule="auto"/>
        <w:rPr>
          <w:sz w:val="24"/>
          <w:szCs w:val="24"/>
        </w:rPr>
      </w:pPr>
      <w:r w:rsidRPr="006A284D">
        <w:rPr>
          <w:sz w:val="24"/>
          <w:szCs w:val="24"/>
        </w:rPr>
        <w:t>#all {</w:t>
      </w:r>
    </w:p>
    <w:p w14:paraId="0FBE0EB3" w14:textId="77777777" w:rsidR="003C5009" w:rsidRPr="006A284D" w:rsidRDefault="003C5009" w:rsidP="003C5009">
      <w:pPr>
        <w:spacing w:line="240" w:lineRule="auto"/>
        <w:rPr>
          <w:sz w:val="24"/>
          <w:szCs w:val="24"/>
        </w:rPr>
      </w:pPr>
      <w:r w:rsidRPr="006A284D">
        <w:rPr>
          <w:sz w:val="24"/>
          <w:szCs w:val="24"/>
        </w:rPr>
        <w:t xml:space="preserve">    position:absolute;</w:t>
      </w:r>
    </w:p>
    <w:p w14:paraId="0946B3F6" w14:textId="77777777" w:rsidR="003C5009" w:rsidRPr="006A284D" w:rsidRDefault="003C5009" w:rsidP="003C5009">
      <w:pPr>
        <w:spacing w:line="240" w:lineRule="auto"/>
        <w:rPr>
          <w:sz w:val="24"/>
          <w:szCs w:val="24"/>
        </w:rPr>
      </w:pPr>
      <w:r w:rsidRPr="006A284D">
        <w:rPr>
          <w:sz w:val="24"/>
          <w:szCs w:val="24"/>
        </w:rPr>
        <w:t xml:space="preserve">    background-color: white;</w:t>
      </w:r>
    </w:p>
    <w:p w14:paraId="78728A0E" w14:textId="77777777" w:rsidR="003C5009" w:rsidRPr="006A284D" w:rsidRDefault="003C5009" w:rsidP="003C5009">
      <w:pPr>
        <w:spacing w:line="240" w:lineRule="auto"/>
        <w:rPr>
          <w:sz w:val="24"/>
          <w:szCs w:val="24"/>
        </w:rPr>
      </w:pPr>
      <w:r w:rsidRPr="006A284D">
        <w:rPr>
          <w:sz w:val="24"/>
          <w:szCs w:val="24"/>
        </w:rPr>
        <w:t xml:space="preserve">    padding: 20px;</w:t>
      </w:r>
    </w:p>
    <w:p w14:paraId="5D2722EF" w14:textId="77777777" w:rsidR="003C5009" w:rsidRPr="006A284D" w:rsidRDefault="003C5009" w:rsidP="003C5009">
      <w:pPr>
        <w:spacing w:line="240" w:lineRule="auto"/>
        <w:rPr>
          <w:sz w:val="24"/>
          <w:szCs w:val="24"/>
        </w:rPr>
      </w:pPr>
      <w:r w:rsidRPr="006A284D">
        <w:rPr>
          <w:sz w:val="24"/>
          <w:szCs w:val="24"/>
        </w:rPr>
        <w:t xml:space="preserve">    width: 80%;</w:t>
      </w:r>
    </w:p>
    <w:p w14:paraId="417421BC" w14:textId="77777777" w:rsidR="003C5009" w:rsidRPr="006A284D" w:rsidRDefault="003C5009" w:rsidP="003C5009">
      <w:pPr>
        <w:spacing w:line="240" w:lineRule="auto"/>
        <w:rPr>
          <w:sz w:val="24"/>
          <w:szCs w:val="24"/>
        </w:rPr>
      </w:pPr>
      <w:r w:rsidRPr="006A284D">
        <w:rPr>
          <w:sz w:val="24"/>
          <w:szCs w:val="24"/>
        </w:rPr>
        <w:lastRenderedPageBreak/>
        <w:t xml:space="preserve">    top: 10%;</w:t>
      </w:r>
    </w:p>
    <w:p w14:paraId="1F3F0D41" w14:textId="77777777" w:rsidR="003C5009" w:rsidRPr="006A284D" w:rsidRDefault="003C5009" w:rsidP="003C5009">
      <w:pPr>
        <w:spacing w:line="240" w:lineRule="auto"/>
        <w:rPr>
          <w:sz w:val="24"/>
          <w:szCs w:val="24"/>
        </w:rPr>
      </w:pPr>
      <w:r w:rsidRPr="006A284D">
        <w:rPr>
          <w:sz w:val="24"/>
          <w:szCs w:val="24"/>
        </w:rPr>
        <w:t xml:space="preserve">    left: 10%;</w:t>
      </w:r>
    </w:p>
    <w:p w14:paraId="50EC35ED" w14:textId="77777777" w:rsidR="003C5009" w:rsidRPr="006A284D" w:rsidRDefault="003C5009" w:rsidP="003C5009">
      <w:pPr>
        <w:spacing w:line="240" w:lineRule="auto"/>
        <w:rPr>
          <w:sz w:val="24"/>
          <w:szCs w:val="24"/>
        </w:rPr>
      </w:pPr>
      <w:r w:rsidRPr="006A284D">
        <w:rPr>
          <w:sz w:val="24"/>
          <w:szCs w:val="24"/>
        </w:rPr>
        <w:t>}</w:t>
      </w:r>
    </w:p>
    <w:p w14:paraId="10DDB199" w14:textId="77777777" w:rsidR="003C5009" w:rsidRPr="006A284D" w:rsidRDefault="003C5009" w:rsidP="003C5009">
      <w:pPr>
        <w:spacing w:line="240" w:lineRule="auto"/>
        <w:rPr>
          <w:sz w:val="24"/>
          <w:szCs w:val="24"/>
        </w:rPr>
      </w:pPr>
      <w:r w:rsidRPr="006A284D">
        <w:rPr>
          <w:sz w:val="24"/>
          <w:szCs w:val="24"/>
        </w:rPr>
        <w:t>#pic {</w:t>
      </w:r>
    </w:p>
    <w:p w14:paraId="23F2EEA9" w14:textId="77777777" w:rsidR="003C5009" w:rsidRPr="006A284D" w:rsidRDefault="003C5009" w:rsidP="003C5009">
      <w:pPr>
        <w:spacing w:line="240" w:lineRule="auto"/>
        <w:rPr>
          <w:sz w:val="24"/>
          <w:szCs w:val="24"/>
        </w:rPr>
      </w:pPr>
      <w:r w:rsidRPr="006A284D">
        <w:rPr>
          <w:sz w:val="24"/>
          <w:szCs w:val="24"/>
        </w:rPr>
        <w:t xml:space="preserve">    margin-top: 50px;</w:t>
      </w:r>
    </w:p>
    <w:p w14:paraId="39BA8616" w14:textId="77777777" w:rsidR="003C5009" w:rsidRPr="006A284D" w:rsidRDefault="003C5009" w:rsidP="003C5009">
      <w:pPr>
        <w:spacing w:line="240" w:lineRule="auto"/>
        <w:rPr>
          <w:sz w:val="24"/>
          <w:szCs w:val="24"/>
        </w:rPr>
      </w:pPr>
      <w:r w:rsidRPr="006A284D">
        <w:rPr>
          <w:sz w:val="24"/>
          <w:szCs w:val="24"/>
        </w:rPr>
        <w:t>}</w:t>
      </w:r>
    </w:p>
    <w:p w14:paraId="43B6D8C7" w14:textId="77777777" w:rsidR="003C5009" w:rsidRPr="006A284D" w:rsidRDefault="003C5009" w:rsidP="003C5009">
      <w:pPr>
        <w:spacing w:line="240" w:lineRule="auto"/>
        <w:rPr>
          <w:sz w:val="24"/>
          <w:szCs w:val="24"/>
        </w:rPr>
      </w:pPr>
      <w:r w:rsidRPr="006A284D">
        <w:rPr>
          <w:sz w:val="24"/>
          <w:szCs w:val="24"/>
        </w:rPr>
        <w:t>#rating {</w:t>
      </w:r>
    </w:p>
    <w:p w14:paraId="58A71B84" w14:textId="77777777" w:rsidR="003C5009" w:rsidRPr="006A284D" w:rsidRDefault="003C5009" w:rsidP="003C5009">
      <w:pPr>
        <w:spacing w:line="240" w:lineRule="auto"/>
        <w:rPr>
          <w:sz w:val="24"/>
          <w:szCs w:val="24"/>
        </w:rPr>
      </w:pPr>
      <w:r w:rsidRPr="006A284D">
        <w:rPr>
          <w:sz w:val="24"/>
          <w:szCs w:val="24"/>
        </w:rPr>
        <w:t xml:space="preserve">    display: inline-flex;</w:t>
      </w:r>
    </w:p>
    <w:p w14:paraId="1DD76CE6" w14:textId="77777777" w:rsidR="003C5009" w:rsidRPr="006A284D" w:rsidRDefault="003C5009" w:rsidP="003C5009">
      <w:pPr>
        <w:spacing w:line="240" w:lineRule="auto"/>
        <w:rPr>
          <w:sz w:val="24"/>
          <w:szCs w:val="24"/>
        </w:rPr>
      </w:pPr>
      <w:r w:rsidRPr="006A284D">
        <w:rPr>
          <w:sz w:val="24"/>
          <w:szCs w:val="24"/>
        </w:rPr>
        <w:t xml:space="preserve">    padding:20px;</w:t>
      </w:r>
    </w:p>
    <w:p w14:paraId="6C797424" w14:textId="77777777" w:rsidR="003C5009" w:rsidRPr="006A284D" w:rsidRDefault="003C5009" w:rsidP="003C5009">
      <w:pPr>
        <w:spacing w:line="240" w:lineRule="auto"/>
        <w:rPr>
          <w:sz w:val="24"/>
          <w:szCs w:val="24"/>
        </w:rPr>
      </w:pPr>
      <w:r w:rsidRPr="006A284D">
        <w:rPr>
          <w:sz w:val="24"/>
          <w:szCs w:val="24"/>
        </w:rPr>
        <w:t xml:space="preserve">    font-size:30pt;</w:t>
      </w:r>
    </w:p>
    <w:p w14:paraId="0A6978F3" w14:textId="77777777" w:rsidR="003C5009" w:rsidRPr="006A284D" w:rsidRDefault="003C5009" w:rsidP="003C5009">
      <w:pPr>
        <w:spacing w:line="240" w:lineRule="auto"/>
        <w:rPr>
          <w:sz w:val="24"/>
          <w:szCs w:val="24"/>
        </w:rPr>
      </w:pPr>
      <w:r w:rsidRPr="006A284D">
        <w:rPr>
          <w:sz w:val="24"/>
          <w:szCs w:val="24"/>
        </w:rPr>
        <w:t xml:space="preserve">    background-color:green;</w:t>
      </w:r>
    </w:p>
    <w:p w14:paraId="0B51BD19" w14:textId="77777777" w:rsidR="003C5009" w:rsidRPr="006A284D" w:rsidRDefault="003C5009" w:rsidP="003C5009">
      <w:pPr>
        <w:spacing w:line="240" w:lineRule="auto"/>
        <w:rPr>
          <w:sz w:val="24"/>
          <w:szCs w:val="24"/>
        </w:rPr>
      </w:pPr>
      <w:r w:rsidRPr="006A284D">
        <w:rPr>
          <w:sz w:val="24"/>
          <w:szCs w:val="24"/>
        </w:rPr>
        <w:t xml:space="preserve">    color:#eee7e7;</w:t>
      </w:r>
    </w:p>
    <w:p w14:paraId="59D0321C" w14:textId="77777777" w:rsidR="003C5009" w:rsidRPr="006A284D" w:rsidRDefault="003C5009" w:rsidP="003C5009">
      <w:pPr>
        <w:spacing w:line="240" w:lineRule="auto"/>
        <w:rPr>
          <w:sz w:val="24"/>
          <w:szCs w:val="24"/>
        </w:rPr>
      </w:pPr>
      <w:r w:rsidRPr="006A284D">
        <w:rPr>
          <w:sz w:val="24"/>
          <w:szCs w:val="24"/>
        </w:rPr>
        <w:t xml:space="preserve">    margin-top: 50px;</w:t>
      </w:r>
    </w:p>
    <w:p w14:paraId="231F47B2" w14:textId="77777777" w:rsidR="003C5009" w:rsidRPr="006A284D" w:rsidRDefault="003C5009" w:rsidP="003C5009">
      <w:pPr>
        <w:spacing w:line="240" w:lineRule="auto"/>
        <w:rPr>
          <w:sz w:val="24"/>
          <w:szCs w:val="24"/>
        </w:rPr>
      </w:pPr>
      <w:r w:rsidRPr="006A284D">
        <w:rPr>
          <w:sz w:val="24"/>
          <w:szCs w:val="24"/>
        </w:rPr>
        <w:t xml:space="preserve">    margin-left: 5px;</w:t>
      </w:r>
    </w:p>
    <w:p w14:paraId="020E443F" w14:textId="77777777" w:rsidR="003C5009" w:rsidRPr="006A284D" w:rsidRDefault="003C5009" w:rsidP="003C5009">
      <w:pPr>
        <w:spacing w:line="240" w:lineRule="auto"/>
        <w:rPr>
          <w:sz w:val="24"/>
          <w:szCs w:val="24"/>
        </w:rPr>
      </w:pPr>
      <w:r w:rsidRPr="006A284D">
        <w:rPr>
          <w:sz w:val="24"/>
          <w:szCs w:val="24"/>
        </w:rPr>
        <w:t>}</w:t>
      </w:r>
    </w:p>
    <w:p w14:paraId="785CCA6C" w14:textId="77777777" w:rsidR="003C5009" w:rsidRPr="006A284D" w:rsidRDefault="003C5009" w:rsidP="003C5009">
      <w:pPr>
        <w:spacing w:line="240" w:lineRule="auto"/>
        <w:rPr>
          <w:sz w:val="24"/>
          <w:szCs w:val="24"/>
        </w:rPr>
      </w:pPr>
    </w:p>
    <w:p w14:paraId="1ACE9184" w14:textId="77777777" w:rsidR="003C5009" w:rsidRPr="006A284D" w:rsidRDefault="003C5009" w:rsidP="003C5009">
      <w:pPr>
        <w:spacing w:line="240" w:lineRule="auto"/>
        <w:rPr>
          <w:sz w:val="24"/>
          <w:szCs w:val="24"/>
        </w:rPr>
      </w:pPr>
      <w:r w:rsidRPr="006A284D">
        <w:rPr>
          <w:sz w:val="24"/>
          <w:szCs w:val="24"/>
        </w:rPr>
        <w:t>#pic {</w:t>
      </w:r>
    </w:p>
    <w:p w14:paraId="01B13E50" w14:textId="77777777" w:rsidR="003C5009" w:rsidRPr="006A284D" w:rsidRDefault="003C5009" w:rsidP="003C5009">
      <w:pPr>
        <w:spacing w:line="240" w:lineRule="auto"/>
        <w:rPr>
          <w:sz w:val="24"/>
          <w:szCs w:val="24"/>
        </w:rPr>
      </w:pPr>
      <w:r w:rsidRPr="006A284D">
        <w:rPr>
          <w:sz w:val="24"/>
          <w:szCs w:val="24"/>
        </w:rPr>
        <w:t xml:space="preserve">    float: left;</w:t>
      </w:r>
    </w:p>
    <w:p w14:paraId="07B02FE0" w14:textId="77777777" w:rsidR="003C5009" w:rsidRPr="006A284D" w:rsidRDefault="003C5009" w:rsidP="003C5009">
      <w:pPr>
        <w:spacing w:line="240" w:lineRule="auto"/>
        <w:rPr>
          <w:sz w:val="24"/>
          <w:szCs w:val="24"/>
        </w:rPr>
      </w:pPr>
      <w:r w:rsidRPr="006A284D">
        <w:rPr>
          <w:sz w:val="24"/>
          <w:szCs w:val="24"/>
        </w:rPr>
        <w:t xml:space="preserve">    width: auto;</w:t>
      </w:r>
    </w:p>
    <w:p w14:paraId="0D294952" w14:textId="77777777" w:rsidR="003C5009" w:rsidRPr="006A284D" w:rsidRDefault="003C5009" w:rsidP="003C5009">
      <w:pPr>
        <w:spacing w:line="240" w:lineRule="auto"/>
        <w:rPr>
          <w:sz w:val="24"/>
          <w:szCs w:val="24"/>
        </w:rPr>
      </w:pPr>
      <w:r w:rsidRPr="006A284D">
        <w:rPr>
          <w:sz w:val="24"/>
          <w:szCs w:val="24"/>
        </w:rPr>
        <w:t>}</w:t>
      </w:r>
    </w:p>
    <w:p w14:paraId="03EE87F4" w14:textId="77777777" w:rsidR="003C5009" w:rsidRPr="006A284D" w:rsidRDefault="003C5009" w:rsidP="003C5009">
      <w:pPr>
        <w:spacing w:line="240" w:lineRule="auto"/>
        <w:rPr>
          <w:sz w:val="24"/>
          <w:szCs w:val="24"/>
        </w:rPr>
      </w:pPr>
      <w:r w:rsidRPr="006A284D">
        <w:rPr>
          <w:sz w:val="24"/>
          <w:szCs w:val="24"/>
        </w:rPr>
        <w:t>#rating {</w:t>
      </w:r>
    </w:p>
    <w:p w14:paraId="70E2568F" w14:textId="77777777" w:rsidR="003C5009" w:rsidRPr="006A284D" w:rsidRDefault="003C5009" w:rsidP="003C5009">
      <w:pPr>
        <w:spacing w:line="240" w:lineRule="auto"/>
        <w:rPr>
          <w:sz w:val="24"/>
          <w:szCs w:val="24"/>
        </w:rPr>
      </w:pPr>
      <w:r w:rsidRPr="006A284D">
        <w:rPr>
          <w:sz w:val="24"/>
          <w:szCs w:val="24"/>
        </w:rPr>
        <w:t xml:space="preserve">    float: left;</w:t>
      </w:r>
    </w:p>
    <w:p w14:paraId="361FAAB8" w14:textId="77777777" w:rsidR="003C5009" w:rsidRPr="006A284D" w:rsidRDefault="003C5009" w:rsidP="003C5009">
      <w:pPr>
        <w:spacing w:line="240" w:lineRule="auto"/>
        <w:rPr>
          <w:sz w:val="24"/>
          <w:szCs w:val="24"/>
        </w:rPr>
      </w:pPr>
      <w:r w:rsidRPr="006A284D">
        <w:rPr>
          <w:sz w:val="24"/>
          <w:szCs w:val="24"/>
        </w:rPr>
        <w:t xml:space="preserve">    width: auto;</w:t>
      </w:r>
    </w:p>
    <w:p w14:paraId="77E52C6F" w14:textId="77777777" w:rsidR="003C5009" w:rsidRPr="006A284D" w:rsidRDefault="003C5009" w:rsidP="003C5009">
      <w:pPr>
        <w:spacing w:line="240" w:lineRule="auto"/>
        <w:rPr>
          <w:sz w:val="24"/>
          <w:szCs w:val="24"/>
        </w:rPr>
      </w:pPr>
      <w:r w:rsidRPr="006A284D">
        <w:rPr>
          <w:sz w:val="24"/>
          <w:szCs w:val="24"/>
        </w:rPr>
        <w:t>}</w:t>
      </w:r>
    </w:p>
    <w:p w14:paraId="2DE68521" w14:textId="77777777" w:rsidR="003C5009" w:rsidRPr="006A284D" w:rsidRDefault="003C5009" w:rsidP="003C5009">
      <w:pPr>
        <w:spacing w:line="240" w:lineRule="auto"/>
        <w:rPr>
          <w:sz w:val="24"/>
          <w:szCs w:val="24"/>
        </w:rPr>
      </w:pPr>
      <w:r w:rsidRPr="006A284D">
        <w:rPr>
          <w:sz w:val="24"/>
          <w:szCs w:val="24"/>
        </w:rPr>
        <w:t>#score {</w:t>
      </w:r>
    </w:p>
    <w:p w14:paraId="7F8DFE8D" w14:textId="77777777" w:rsidR="003C5009" w:rsidRPr="006A284D" w:rsidRDefault="003C5009" w:rsidP="003C5009">
      <w:pPr>
        <w:spacing w:line="240" w:lineRule="auto"/>
        <w:rPr>
          <w:sz w:val="24"/>
          <w:szCs w:val="24"/>
        </w:rPr>
      </w:pPr>
      <w:r w:rsidRPr="006A284D">
        <w:rPr>
          <w:sz w:val="24"/>
          <w:szCs w:val="24"/>
        </w:rPr>
        <w:t xml:space="preserve">    float: left;</w:t>
      </w:r>
    </w:p>
    <w:p w14:paraId="056B76F0" w14:textId="77777777" w:rsidR="003C5009" w:rsidRPr="006A284D" w:rsidRDefault="003C5009" w:rsidP="003C5009">
      <w:pPr>
        <w:spacing w:line="240" w:lineRule="auto"/>
        <w:rPr>
          <w:sz w:val="24"/>
          <w:szCs w:val="24"/>
        </w:rPr>
      </w:pPr>
      <w:r w:rsidRPr="006A284D">
        <w:rPr>
          <w:sz w:val="24"/>
          <w:szCs w:val="24"/>
        </w:rPr>
        <w:lastRenderedPageBreak/>
        <w:t xml:space="preserve">    width: 50%;</w:t>
      </w:r>
    </w:p>
    <w:p w14:paraId="06BE97A7" w14:textId="77777777" w:rsidR="003C5009" w:rsidRPr="006A284D" w:rsidRDefault="003C5009" w:rsidP="003C5009">
      <w:pPr>
        <w:spacing w:line="240" w:lineRule="auto"/>
        <w:rPr>
          <w:sz w:val="24"/>
          <w:szCs w:val="24"/>
        </w:rPr>
      </w:pPr>
      <w:r w:rsidRPr="006A284D">
        <w:rPr>
          <w:sz w:val="24"/>
          <w:szCs w:val="24"/>
        </w:rPr>
        <w:t xml:space="preserve">    margin-top: 40px;</w:t>
      </w:r>
    </w:p>
    <w:p w14:paraId="58CC9990" w14:textId="77777777" w:rsidR="003C5009" w:rsidRPr="006A284D" w:rsidRDefault="003C5009" w:rsidP="003C5009">
      <w:pPr>
        <w:spacing w:line="240" w:lineRule="auto"/>
        <w:rPr>
          <w:sz w:val="24"/>
          <w:szCs w:val="24"/>
        </w:rPr>
      </w:pPr>
      <w:r w:rsidRPr="006A284D">
        <w:rPr>
          <w:sz w:val="24"/>
          <w:szCs w:val="24"/>
        </w:rPr>
        <w:t xml:space="preserve">    margin-left: 5px;</w:t>
      </w:r>
    </w:p>
    <w:p w14:paraId="3C2C167C" w14:textId="77777777" w:rsidR="003C5009" w:rsidRDefault="003C5009" w:rsidP="003C5009">
      <w:pPr>
        <w:spacing w:line="240" w:lineRule="auto"/>
        <w:rPr>
          <w:sz w:val="24"/>
          <w:szCs w:val="24"/>
        </w:rPr>
      </w:pPr>
      <w:r w:rsidRPr="006A284D">
        <w:rPr>
          <w:sz w:val="24"/>
          <w:szCs w:val="24"/>
        </w:rPr>
        <w:t>}</w:t>
      </w:r>
    </w:p>
    <w:p w14:paraId="02675F7A" w14:textId="77777777" w:rsidR="003C5009" w:rsidRDefault="003C5009" w:rsidP="003C5009">
      <w:pPr>
        <w:spacing w:line="240" w:lineRule="auto"/>
        <w:rPr>
          <w:sz w:val="24"/>
          <w:szCs w:val="24"/>
        </w:rPr>
      </w:pPr>
      <w:r>
        <w:rPr>
          <w:sz w:val="24"/>
          <w:szCs w:val="24"/>
        </w:rPr>
        <w:t>Output:</w:t>
      </w:r>
    </w:p>
    <w:p w14:paraId="52C68949" w14:textId="77777777" w:rsidR="003C5009" w:rsidRDefault="003C5009" w:rsidP="003C5009">
      <w:pPr>
        <w:spacing w:line="240" w:lineRule="auto"/>
        <w:rPr>
          <w:sz w:val="24"/>
          <w:szCs w:val="24"/>
        </w:rPr>
      </w:pPr>
      <w:r w:rsidRPr="006A284D">
        <w:rPr>
          <w:noProof/>
          <w:sz w:val="24"/>
          <w:szCs w:val="24"/>
        </w:rPr>
        <w:drawing>
          <wp:inline distT="0" distB="0" distL="0" distR="0" wp14:anchorId="0D374687" wp14:editId="1C996D4E">
            <wp:extent cx="5731510" cy="27692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69235"/>
                    </a:xfrm>
                    <a:prstGeom prst="rect">
                      <a:avLst/>
                    </a:prstGeom>
                  </pic:spPr>
                </pic:pic>
              </a:graphicData>
            </a:graphic>
          </wp:inline>
        </w:drawing>
      </w:r>
    </w:p>
    <w:p w14:paraId="258D97AE" w14:textId="77777777" w:rsidR="003C5009" w:rsidRDefault="003C5009" w:rsidP="003C5009">
      <w:pPr>
        <w:spacing w:line="240" w:lineRule="auto"/>
        <w:rPr>
          <w:sz w:val="24"/>
          <w:szCs w:val="24"/>
        </w:rPr>
      </w:pPr>
    </w:p>
    <w:p w14:paraId="4400B6BE" w14:textId="77777777" w:rsidR="003C5009" w:rsidRDefault="003C5009" w:rsidP="003C5009">
      <w:pPr>
        <w:spacing w:line="240" w:lineRule="auto"/>
        <w:rPr>
          <w:b/>
          <w:bCs/>
          <w:sz w:val="28"/>
          <w:szCs w:val="28"/>
        </w:rPr>
      </w:pPr>
    </w:p>
    <w:p w14:paraId="6A6F6A44" w14:textId="77777777" w:rsidR="003C5009" w:rsidRDefault="003C5009" w:rsidP="003C5009">
      <w:pPr>
        <w:spacing w:line="240" w:lineRule="auto"/>
        <w:rPr>
          <w:b/>
          <w:bCs/>
          <w:sz w:val="28"/>
          <w:szCs w:val="28"/>
        </w:rPr>
      </w:pPr>
    </w:p>
    <w:p w14:paraId="4F4CAB56" w14:textId="77777777" w:rsidR="003C5009" w:rsidRDefault="003C5009" w:rsidP="003C5009">
      <w:pPr>
        <w:spacing w:line="240" w:lineRule="auto"/>
        <w:rPr>
          <w:b/>
          <w:bCs/>
          <w:sz w:val="28"/>
          <w:szCs w:val="28"/>
        </w:rPr>
      </w:pPr>
    </w:p>
    <w:p w14:paraId="4B55ED04" w14:textId="77777777" w:rsidR="003C5009" w:rsidRDefault="003C5009" w:rsidP="003C5009">
      <w:pPr>
        <w:spacing w:line="240" w:lineRule="auto"/>
        <w:rPr>
          <w:b/>
          <w:bCs/>
          <w:sz w:val="28"/>
          <w:szCs w:val="28"/>
        </w:rPr>
      </w:pPr>
    </w:p>
    <w:p w14:paraId="3A728613" w14:textId="77777777" w:rsidR="003C5009" w:rsidRDefault="003C5009" w:rsidP="003C5009">
      <w:pPr>
        <w:pStyle w:val="Heading1"/>
      </w:pPr>
      <w:r>
        <w:t>Question 8)</w:t>
      </w:r>
    </w:p>
    <w:p w14:paraId="568E55A7" w14:textId="77777777" w:rsidR="003C5009" w:rsidRDefault="003C5009" w:rsidP="003C5009">
      <w:pPr>
        <w:spacing w:line="240" w:lineRule="auto"/>
        <w:rPr>
          <w:sz w:val="24"/>
          <w:szCs w:val="24"/>
        </w:rPr>
      </w:pPr>
      <w:r w:rsidRPr="005C5C10">
        <w:rPr>
          <w:sz w:val="24"/>
          <w:szCs w:val="24"/>
        </w:rPr>
        <w:t>Code:</w:t>
      </w:r>
    </w:p>
    <w:p w14:paraId="2D78BDD6" w14:textId="77777777" w:rsidR="003C5009" w:rsidRDefault="003C5009" w:rsidP="003C5009">
      <w:pPr>
        <w:spacing w:line="240" w:lineRule="auto"/>
        <w:rPr>
          <w:sz w:val="24"/>
          <w:szCs w:val="24"/>
        </w:rPr>
      </w:pPr>
      <w:r>
        <w:rPr>
          <w:sz w:val="24"/>
          <w:szCs w:val="24"/>
        </w:rPr>
        <w:t>HTML</w:t>
      </w:r>
    </w:p>
    <w:p w14:paraId="0C17903D" w14:textId="77777777" w:rsidR="003C5009" w:rsidRPr="00C26036" w:rsidRDefault="003C5009" w:rsidP="003C5009">
      <w:pPr>
        <w:spacing w:line="240" w:lineRule="auto"/>
        <w:rPr>
          <w:sz w:val="24"/>
          <w:szCs w:val="24"/>
        </w:rPr>
      </w:pPr>
      <w:r w:rsidRPr="00C26036">
        <w:rPr>
          <w:sz w:val="24"/>
          <w:szCs w:val="24"/>
        </w:rPr>
        <w:t>&lt;!DOCTYPE html&gt;</w:t>
      </w:r>
    </w:p>
    <w:p w14:paraId="7F05314C" w14:textId="77777777" w:rsidR="003C5009" w:rsidRPr="00C26036" w:rsidRDefault="003C5009" w:rsidP="003C5009">
      <w:pPr>
        <w:spacing w:line="240" w:lineRule="auto"/>
        <w:rPr>
          <w:sz w:val="24"/>
          <w:szCs w:val="24"/>
        </w:rPr>
      </w:pPr>
      <w:r w:rsidRPr="00C26036">
        <w:rPr>
          <w:sz w:val="24"/>
          <w:szCs w:val="24"/>
        </w:rPr>
        <w:t>&lt;html lang="en"&gt;</w:t>
      </w:r>
    </w:p>
    <w:p w14:paraId="05413935" w14:textId="77777777" w:rsidR="003C5009" w:rsidRPr="00C26036" w:rsidRDefault="003C5009" w:rsidP="003C5009">
      <w:pPr>
        <w:spacing w:line="240" w:lineRule="auto"/>
        <w:rPr>
          <w:sz w:val="24"/>
          <w:szCs w:val="24"/>
        </w:rPr>
      </w:pPr>
      <w:r w:rsidRPr="00C26036">
        <w:rPr>
          <w:sz w:val="24"/>
          <w:szCs w:val="24"/>
        </w:rPr>
        <w:lastRenderedPageBreak/>
        <w:t>&lt;head&gt;</w:t>
      </w:r>
    </w:p>
    <w:p w14:paraId="323C5ED3" w14:textId="77777777" w:rsidR="003C5009" w:rsidRPr="00C26036" w:rsidRDefault="003C5009" w:rsidP="003C5009">
      <w:pPr>
        <w:spacing w:line="240" w:lineRule="auto"/>
        <w:rPr>
          <w:sz w:val="24"/>
          <w:szCs w:val="24"/>
        </w:rPr>
      </w:pPr>
      <w:r w:rsidRPr="00C26036">
        <w:rPr>
          <w:sz w:val="24"/>
          <w:szCs w:val="24"/>
        </w:rPr>
        <w:t>&lt;title&gt;Question 8&lt;/title&gt;</w:t>
      </w:r>
    </w:p>
    <w:p w14:paraId="510EA3D0" w14:textId="77777777" w:rsidR="003C5009" w:rsidRPr="00C26036" w:rsidRDefault="003C5009" w:rsidP="003C5009">
      <w:pPr>
        <w:spacing w:line="240" w:lineRule="auto"/>
        <w:rPr>
          <w:sz w:val="24"/>
          <w:szCs w:val="24"/>
        </w:rPr>
      </w:pPr>
      <w:r w:rsidRPr="00C26036">
        <w:rPr>
          <w:sz w:val="24"/>
          <w:szCs w:val="24"/>
        </w:rPr>
        <w:t>&lt;meta charset="utf-8"&gt;</w:t>
      </w:r>
    </w:p>
    <w:p w14:paraId="39AF3044" w14:textId="77777777" w:rsidR="003C5009" w:rsidRPr="00C26036" w:rsidRDefault="003C5009" w:rsidP="003C5009">
      <w:pPr>
        <w:spacing w:line="240" w:lineRule="auto"/>
        <w:rPr>
          <w:sz w:val="24"/>
          <w:szCs w:val="24"/>
        </w:rPr>
      </w:pPr>
      <w:r w:rsidRPr="00C26036">
        <w:rPr>
          <w:sz w:val="24"/>
          <w:szCs w:val="24"/>
        </w:rPr>
        <w:t>&lt;meta name="viewport" content="width=device-width, initial-scale=1"&gt;</w:t>
      </w:r>
    </w:p>
    <w:p w14:paraId="10DB620B" w14:textId="77777777" w:rsidR="003C5009" w:rsidRPr="00C26036" w:rsidRDefault="003C5009" w:rsidP="003C5009">
      <w:pPr>
        <w:spacing w:line="240" w:lineRule="auto"/>
        <w:rPr>
          <w:sz w:val="24"/>
          <w:szCs w:val="24"/>
        </w:rPr>
      </w:pPr>
      <w:r w:rsidRPr="00C26036">
        <w:rPr>
          <w:sz w:val="24"/>
          <w:szCs w:val="24"/>
        </w:rPr>
        <w:t>&lt;link rel="stylesheet" href="style1.css"&gt;</w:t>
      </w:r>
    </w:p>
    <w:p w14:paraId="4B4D0275" w14:textId="77777777" w:rsidR="003C5009" w:rsidRPr="00C26036" w:rsidRDefault="003C5009" w:rsidP="003C5009">
      <w:pPr>
        <w:spacing w:line="240" w:lineRule="auto"/>
        <w:rPr>
          <w:sz w:val="24"/>
          <w:szCs w:val="24"/>
        </w:rPr>
      </w:pPr>
      <w:r w:rsidRPr="00C26036">
        <w:rPr>
          <w:sz w:val="24"/>
          <w:szCs w:val="24"/>
        </w:rPr>
        <w:t>&lt;/head&gt;</w:t>
      </w:r>
    </w:p>
    <w:p w14:paraId="646420C3" w14:textId="77777777" w:rsidR="003C5009" w:rsidRPr="00C26036" w:rsidRDefault="003C5009" w:rsidP="003C5009">
      <w:pPr>
        <w:spacing w:line="240" w:lineRule="auto"/>
        <w:rPr>
          <w:sz w:val="24"/>
          <w:szCs w:val="24"/>
        </w:rPr>
      </w:pPr>
      <w:r w:rsidRPr="00C26036">
        <w:rPr>
          <w:sz w:val="24"/>
          <w:szCs w:val="24"/>
        </w:rPr>
        <w:t>&lt;body&gt;</w:t>
      </w:r>
    </w:p>
    <w:p w14:paraId="7049C602" w14:textId="77777777" w:rsidR="003C5009" w:rsidRPr="00C26036" w:rsidRDefault="003C5009" w:rsidP="003C5009">
      <w:pPr>
        <w:spacing w:line="240" w:lineRule="auto"/>
        <w:rPr>
          <w:sz w:val="24"/>
          <w:szCs w:val="24"/>
        </w:rPr>
      </w:pPr>
      <w:r w:rsidRPr="00C26036">
        <w:rPr>
          <w:sz w:val="24"/>
          <w:szCs w:val="24"/>
        </w:rPr>
        <w:t>&lt;header &gt;</w:t>
      </w:r>
    </w:p>
    <w:p w14:paraId="593E2D84" w14:textId="77777777" w:rsidR="003C5009" w:rsidRPr="00C26036" w:rsidRDefault="003C5009" w:rsidP="003C5009">
      <w:pPr>
        <w:spacing w:line="240" w:lineRule="auto"/>
        <w:rPr>
          <w:sz w:val="24"/>
          <w:szCs w:val="24"/>
        </w:rPr>
      </w:pPr>
      <w:r w:rsidRPr="00C26036">
        <w:rPr>
          <w:sz w:val="24"/>
          <w:szCs w:val="24"/>
        </w:rPr>
        <w:t>&lt;h2&gt;World&lt;/h2&gt;</w:t>
      </w:r>
    </w:p>
    <w:p w14:paraId="41650548" w14:textId="77777777" w:rsidR="003C5009" w:rsidRPr="00C26036" w:rsidRDefault="003C5009" w:rsidP="003C5009">
      <w:pPr>
        <w:spacing w:line="240" w:lineRule="auto"/>
        <w:rPr>
          <w:sz w:val="24"/>
          <w:szCs w:val="24"/>
        </w:rPr>
      </w:pPr>
      <w:r w:rsidRPr="00C26036">
        <w:rPr>
          <w:sz w:val="24"/>
          <w:szCs w:val="24"/>
        </w:rPr>
        <w:t>&lt;/header&gt;</w:t>
      </w:r>
    </w:p>
    <w:p w14:paraId="5B887D50" w14:textId="77777777" w:rsidR="003C5009" w:rsidRPr="00C26036" w:rsidRDefault="003C5009" w:rsidP="003C5009">
      <w:pPr>
        <w:spacing w:line="240" w:lineRule="auto"/>
        <w:rPr>
          <w:sz w:val="24"/>
          <w:szCs w:val="24"/>
        </w:rPr>
      </w:pPr>
      <w:r w:rsidRPr="00C26036">
        <w:rPr>
          <w:sz w:val="24"/>
          <w:szCs w:val="24"/>
        </w:rPr>
        <w:t>&lt;section&gt;</w:t>
      </w:r>
    </w:p>
    <w:p w14:paraId="1E3C3DF5" w14:textId="77777777" w:rsidR="003C5009" w:rsidRPr="00C26036" w:rsidRDefault="003C5009" w:rsidP="003C5009">
      <w:pPr>
        <w:spacing w:line="240" w:lineRule="auto"/>
        <w:rPr>
          <w:sz w:val="24"/>
          <w:szCs w:val="24"/>
        </w:rPr>
      </w:pPr>
      <w:r w:rsidRPr="00C26036">
        <w:rPr>
          <w:sz w:val="24"/>
          <w:szCs w:val="24"/>
        </w:rPr>
        <w:t>&lt;nav&gt;</w:t>
      </w:r>
    </w:p>
    <w:p w14:paraId="082195F5" w14:textId="77777777" w:rsidR="003C5009" w:rsidRPr="00C26036" w:rsidRDefault="003C5009" w:rsidP="003C5009">
      <w:pPr>
        <w:spacing w:line="240" w:lineRule="auto"/>
        <w:rPr>
          <w:sz w:val="24"/>
          <w:szCs w:val="24"/>
        </w:rPr>
      </w:pPr>
      <w:r w:rsidRPr="00C26036">
        <w:rPr>
          <w:sz w:val="24"/>
          <w:szCs w:val="24"/>
        </w:rPr>
        <w:t>&lt;ul&gt;</w:t>
      </w:r>
    </w:p>
    <w:p w14:paraId="0B828317" w14:textId="77777777" w:rsidR="003C5009" w:rsidRPr="00C26036" w:rsidRDefault="003C5009" w:rsidP="003C5009">
      <w:pPr>
        <w:spacing w:line="240" w:lineRule="auto"/>
        <w:rPr>
          <w:sz w:val="24"/>
          <w:szCs w:val="24"/>
        </w:rPr>
      </w:pPr>
      <w:r w:rsidRPr="00C26036">
        <w:rPr>
          <w:sz w:val="24"/>
          <w:szCs w:val="24"/>
        </w:rPr>
        <w:t>&lt;li&gt;&lt;a href="#"&gt;London&lt;/a&gt;&lt;/li&gt;</w:t>
      </w:r>
    </w:p>
    <w:p w14:paraId="28EBCDD7" w14:textId="77777777" w:rsidR="003C5009" w:rsidRPr="00C26036" w:rsidRDefault="003C5009" w:rsidP="003C5009">
      <w:pPr>
        <w:spacing w:line="240" w:lineRule="auto"/>
        <w:rPr>
          <w:sz w:val="24"/>
          <w:szCs w:val="24"/>
        </w:rPr>
      </w:pPr>
      <w:r w:rsidRPr="00C26036">
        <w:rPr>
          <w:sz w:val="24"/>
          <w:szCs w:val="24"/>
        </w:rPr>
        <w:t>&lt;li&gt;&lt;a href="#"&gt;Paris&lt;/a&gt;&lt;/li&gt;</w:t>
      </w:r>
    </w:p>
    <w:p w14:paraId="79448BB1" w14:textId="77777777" w:rsidR="003C5009" w:rsidRPr="00C26036" w:rsidRDefault="003C5009" w:rsidP="003C5009">
      <w:pPr>
        <w:spacing w:line="240" w:lineRule="auto"/>
        <w:rPr>
          <w:sz w:val="24"/>
          <w:szCs w:val="24"/>
        </w:rPr>
      </w:pPr>
      <w:r w:rsidRPr="00C26036">
        <w:rPr>
          <w:sz w:val="24"/>
          <w:szCs w:val="24"/>
        </w:rPr>
        <w:t>&lt;li&gt;&lt;a href="#"&gt;Tokyo&lt;/a&gt;&lt;/li&gt;</w:t>
      </w:r>
    </w:p>
    <w:p w14:paraId="55AFF64B" w14:textId="77777777" w:rsidR="003C5009" w:rsidRPr="00C26036" w:rsidRDefault="003C5009" w:rsidP="003C5009">
      <w:pPr>
        <w:spacing w:line="240" w:lineRule="auto"/>
        <w:rPr>
          <w:sz w:val="24"/>
          <w:szCs w:val="24"/>
        </w:rPr>
      </w:pPr>
      <w:r w:rsidRPr="00C26036">
        <w:rPr>
          <w:sz w:val="24"/>
          <w:szCs w:val="24"/>
        </w:rPr>
        <w:t>&lt;/ul&gt;</w:t>
      </w:r>
    </w:p>
    <w:p w14:paraId="5A8871C9" w14:textId="77777777" w:rsidR="003C5009" w:rsidRPr="00C26036" w:rsidRDefault="003C5009" w:rsidP="003C5009">
      <w:pPr>
        <w:spacing w:line="240" w:lineRule="auto"/>
        <w:rPr>
          <w:sz w:val="24"/>
          <w:szCs w:val="24"/>
        </w:rPr>
      </w:pPr>
      <w:r w:rsidRPr="00C26036">
        <w:rPr>
          <w:sz w:val="24"/>
          <w:szCs w:val="24"/>
        </w:rPr>
        <w:t>&lt;/nav&gt;</w:t>
      </w:r>
    </w:p>
    <w:p w14:paraId="3F82245B" w14:textId="77777777" w:rsidR="003C5009" w:rsidRPr="00C26036" w:rsidRDefault="003C5009" w:rsidP="003C5009">
      <w:pPr>
        <w:spacing w:line="240" w:lineRule="auto"/>
        <w:rPr>
          <w:sz w:val="24"/>
          <w:szCs w:val="24"/>
        </w:rPr>
      </w:pPr>
      <w:r w:rsidRPr="00C26036">
        <w:rPr>
          <w:sz w:val="24"/>
          <w:szCs w:val="24"/>
        </w:rPr>
        <w:t>&lt;article&gt;</w:t>
      </w:r>
    </w:p>
    <w:p w14:paraId="7EB985F4" w14:textId="77777777" w:rsidR="003C5009" w:rsidRPr="00C26036" w:rsidRDefault="003C5009" w:rsidP="003C5009">
      <w:pPr>
        <w:spacing w:line="240" w:lineRule="auto"/>
        <w:rPr>
          <w:sz w:val="24"/>
          <w:szCs w:val="24"/>
        </w:rPr>
      </w:pPr>
      <w:r w:rsidRPr="00C26036">
        <w:rPr>
          <w:sz w:val="24"/>
          <w:szCs w:val="24"/>
        </w:rPr>
        <w:t>&lt;h1&gt;London&lt;/h1&gt;</w:t>
      </w:r>
    </w:p>
    <w:p w14:paraId="2E54EC1C" w14:textId="77777777" w:rsidR="003C5009" w:rsidRPr="00C26036" w:rsidRDefault="003C5009" w:rsidP="003C5009">
      <w:pPr>
        <w:spacing w:line="240" w:lineRule="auto"/>
        <w:rPr>
          <w:sz w:val="24"/>
          <w:szCs w:val="24"/>
        </w:rPr>
      </w:pPr>
      <w:r w:rsidRPr="00C26036">
        <w:rPr>
          <w:sz w:val="24"/>
          <w:szCs w:val="24"/>
        </w:rPr>
        <w:t>&lt;p&gt;Lorem ipsum dolor sit amet, consectetur adipisicing elit, sed do eiusmod tempor incididunt ut labore et dolore magna aliqua. Excepteur sint occaecat cupidatat non proident, sunt in culpa qui officia deserunt mollit anim id est laborum.&lt;/p&gt;</w:t>
      </w:r>
    </w:p>
    <w:p w14:paraId="0AF2BB6D" w14:textId="77777777" w:rsidR="003C5009" w:rsidRPr="00C26036" w:rsidRDefault="003C5009" w:rsidP="003C5009">
      <w:pPr>
        <w:spacing w:line="240" w:lineRule="auto"/>
        <w:rPr>
          <w:sz w:val="24"/>
          <w:szCs w:val="24"/>
        </w:rPr>
      </w:pPr>
      <w:r w:rsidRPr="00C26036">
        <w:rPr>
          <w:sz w:val="24"/>
          <w:szCs w:val="24"/>
        </w:rPr>
        <w:t>&lt;ul&gt;</w:t>
      </w:r>
    </w:p>
    <w:p w14:paraId="1D0D027E" w14:textId="77777777" w:rsidR="003C5009" w:rsidRPr="00C26036" w:rsidRDefault="003C5009" w:rsidP="003C5009">
      <w:pPr>
        <w:spacing w:line="240" w:lineRule="auto"/>
        <w:rPr>
          <w:sz w:val="24"/>
          <w:szCs w:val="24"/>
        </w:rPr>
      </w:pPr>
      <w:r w:rsidRPr="00C26036">
        <w:rPr>
          <w:sz w:val="24"/>
          <w:szCs w:val="24"/>
        </w:rPr>
        <w:t>&lt;li&gt;&lt;a href="#"&gt;Museums&lt;/a&gt;&lt;/li&gt;</w:t>
      </w:r>
    </w:p>
    <w:p w14:paraId="1725509A" w14:textId="77777777" w:rsidR="003C5009" w:rsidRPr="00C26036" w:rsidRDefault="003C5009" w:rsidP="003C5009">
      <w:pPr>
        <w:spacing w:line="240" w:lineRule="auto"/>
        <w:rPr>
          <w:sz w:val="24"/>
          <w:szCs w:val="24"/>
        </w:rPr>
      </w:pPr>
      <w:r w:rsidRPr="00C26036">
        <w:rPr>
          <w:sz w:val="24"/>
          <w:szCs w:val="24"/>
        </w:rPr>
        <w:t>&lt;li&gt;&lt;a href="#"&gt;Hotels&lt;/a&gt;&lt;/li&gt;</w:t>
      </w:r>
    </w:p>
    <w:p w14:paraId="0D91D999" w14:textId="77777777" w:rsidR="003C5009" w:rsidRPr="00C26036" w:rsidRDefault="003C5009" w:rsidP="003C5009">
      <w:pPr>
        <w:spacing w:line="240" w:lineRule="auto"/>
        <w:rPr>
          <w:sz w:val="24"/>
          <w:szCs w:val="24"/>
        </w:rPr>
      </w:pPr>
      <w:r w:rsidRPr="00C26036">
        <w:rPr>
          <w:sz w:val="24"/>
          <w:szCs w:val="24"/>
        </w:rPr>
        <w:lastRenderedPageBreak/>
        <w:t>&lt;li&gt;&lt;a href="#"&gt;Gardens&lt;/a&gt;&lt;/li&gt;</w:t>
      </w:r>
    </w:p>
    <w:p w14:paraId="2F557828" w14:textId="77777777" w:rsidR="003C5009" w:rsidRPr="00C26036" w:rsidRDefault="003C5009" w:rsidP="003C5009">
      <w:pPr>
        <w:spacing w:line="240" w:lineRule="auto"/>
        <w:rPr>
          <w:sz w:val="24"/>
          <w:szCs w:val="24"/>
        </w:rPr>
      </w:pPr>
      <w:r w:rsidRPr="00C26036">
        <w:rPr>
          <w:sz w:val="24"/>
          <w:szCs w:val="24"/>
        </w:rPr>
        <w:t>&lt;/ul&gt;</w:t>
      </w:r>
    </w:p>
    <w:p w14:paraId="7CEF6B7F" w14:textId="77777777" w:rsidR="003C5009" w:rsidRPr="00C26036" w:rsidRDefault="003C5009" w:rsidP="003C5009">
      <w:pPr>
        <w:spacing w:line="240" w:lineRule="auto"/>
        <w:rPr>
          <w:sz w:val="24"/>
          <w:szCs w:val="24"/>
        </w:rPr>
      </w:pPr>
      <w:r w:rsidRPr="00C26036">
        <w:rPr>
          <w:sz w:val="24"/>
          <w:szCs w:val="24"/>
        </w:rPr>
        <w:t>&lt;/article&gt;</w:t>
      </w:r>
    </w:p>
    <w:p w14:paraId="07FBE698" w14:textId="77777777" w:rsidR="003C5009" w:rsidRPr="00C26036" w:rsidRDefault="003C5009" w:rsidP="003C5009">
      <w:pPr>
        <w:spacing w:line="240" w:lineRule="auto"/>
        <w:rPr>
          <w:sz w:val="24"/>
          <w:szCs w:val="24"/>
        </w:rPr>
      </w:pPr>
      <w:r w:rsidRPr="00C26036">
        <w:rPr>
          <w:sz w:val="24"/>
          <w:szCs w:val="24"/>
        </w:rPr>
        <w:t>&lt;/section&gt;</w:t>
      </w:r>
    </w:p>
    <w:p w14:paraId="65CA07A5" w14:textId="77777777" w:rsidR="003C5009" w:rsidRPr="00C26036" w:rsidRDefault="003C5009" w:rsidP="003C5009">
      <w:pPr>
        <w:spacing w:line="240" w:lineRule="auto"/>
        <w:rPr>
          <w:sz w:val="24"/>
          <w:szCs w:val="24"/>
        </w:rPr>
      </w:pPr>
      <w:r w:rsidRPr="00C26036">
        <w:rPr>
          <w:sz w:val="24"/>
          <w:szCs w:val="24"/>
        </w:rPr>
        <w:t>&lt;/body&gt;</w:t>
      </w:r>
    </w:p>
    <w:p w14:paraId="12942826" w14:textId="77777777" w:rsidR="003C5009" w:rsidRDefault="003C5009" w:rsidP="003C5009">
      <w:pPr>
        <w:spacing w:line="240" w:lineRule="auto"/>
        <w:rPr>
          <w:sz w:val="24"/>
          <w:szCs w:val="24"/>
        </w:rPr>
      </w:pPr>
      <w:r w:rsidRPr="00C26036">
        <w:rPr>
          <w:sz w:val="24"/>
          <w:szCs w:val="24"/>
        </w:rPr>
        <w:t>&lt;/html&gt;</w:t>
      </w:r>
    </w:p>
    <w:p w14:paraId="58D50029" w14:textId="77777777" w:rsidR="003C5009" w:rsidRDefault="003C5009" w:rsidP="003C5009">
      <w:pPr>
        <w:spacing w:line="240" w:lineRule="auto"/>
        <w:rPr>
          <w:sz w:val="24"/>
          <w:szCs w:val="24"/>
        </w:rPr>
      </w:pPr>
      <w:r>
        <w:rPr>
          <w:sz w:val="24"/>
          <w:szCs w:val="24"/>
        </w:rPr>
        <w:t>CSS:</w:t>
      </w:r>
    </w:p>
    <w:p w14:paraId="7E74143C" w14:textId="77777777" w:rsidR="003C5009" w:rsidRPr="00C26036" w:rsidRDefault="003C5009" w:rsidP="003C5009">
      <w:pPr>
        <w:spacing w:line="240" w:lineRule="auto"/>
        <w:rPr>
          <w:sz w:val="24"/>
          <w:szCs w:val="24"/>
        </w:rPr>
      </w:pPr>
      <w:r w:rsidRPr="00C26036">
        <w:rPr>
          <w:sz w:val="24"/>
          <w:szCs w:val="24"/>
        </w:rPr>
        <w:t>* {</w:t>
      </w:r>
    </w:p>
    <w:p w14:paraId="46393EDA" w14:textId="77777777" w:rsidR="003C5009" w:rsidRPr="00C26036" w:rsidRDefault="003C5009" w:rsidP="003C5009">
      <w:pPr>
        <w:spacing w:line="240" w:lineRule="auto"/>
        <w:rPr>
          <w:sz w:val="24"/>
          <w:szCs w:val="24"/>
        </w:rPr>
      </w:pPr>
      <w:r w:rsidRPr="00C26036">
        <w:rPr>
          <w:sz w:val="24"/>
          <w:szCs w:val="24"/>
        </w:rPr>
        <w:t>box-sizing: border-box;</w:t>
      </w:r>
    </w:p>
    <w:p w14:paraId="1D2D112E" w14:textId="77777777" w:rsidR="003C5009" w:rsidRPr="00C26036" w:rsidRDefault="003C5009" w:rsidP="003C5009">
      <w:pPr>
        <w:spacing w:line="240" w:lineRule="auto"/>
        <w:rPr>
          <w:sz w:val="24"/>
          <w:szCs w:val="24"/>
        </w:rPr>
      </w:pPr>
      <w:r w:rsidRPr="00C26036">
        <w:rPr>
          <w:sz w:val="24"/>
          <w:szCs w:val="24"/>
        </w:rPr>
        <w:t>text-decoration: none;</w:t>
      </w:r>
    </w:p>
    <w:p w14:paraId="64F8DF56" w14:textId="77777777" w:rsidR="003C5009" w:rsidRPr="00C26036" w:rsidRDefault="003C5009" w:rsidP="003C5009">
      <w:pPr>
        <w:spacing w:line="240" w:lineRule="auto"/>
        <w:rPr>
          <w:sz w:val="24"/>
          <w:szCs w:val="24"/>
        </w:rPr>
      </w:pPr>
      <w:r w:rsidRPr="00C26036">
        <w:rPr>
          <w:sz w:val="24"/>
          <w:szCs w:val="24"/>
        </w:rPr>
        <w:t>}</w:t>
      </w:r>
    </w:p>
    <w:p w14:paraId="3A9CC6FA" w14:textId="77777777" w:rsidR="003C5009" w:rsidRPr="00C26036" w:rsidRDefault="003C5009" w:rsidP="003C5009">
      <w:pPr>
        <w:spacing w:line="240" w:lineRule="auto"/>
        <w:rPr>
          <w:sz w:val="24"/>
          <w:szCs w:val="24"/>
        </w:rPr>
      </w:pPr>
      <w:r w:rsidRPr="00C26036">
        <w:rPr>
          <w:sz w:val="24"/>
          <w:szCs w:val="24"/>
        </w:rPr>
        <w:t>body {</w:t>
      </w:r>
    </w:p>
    <w:p w14:paraId="2B8A2B68" w14:textId="77777777" w:rsidR="003C5009" w:rsidRPr="00C26036" w:rsidRDefault="003C5009" w:rsidP="003C5009">
      <w:pPr>
        <w:spacing w:line="240" w:lineRule="auto"/>
        <w:rPr>
          <w:sz w:val="24"/>
          <w:szCs w:val="24"/>
        </w:rPr>
      </w:pPr>
      <w:r w:rsidRPr="00C26036">
        <w:rPr>
          <w:sz w:val="24"/>
          <w:szCs w:val="24"/>
        </w:rPr>
        <w:t>font-family: Arial, Helvetica, sans-serif;</w:t>
      </w:r>
    </w:p>
    <w:p w14:paraId="6EAFEC4D" w14:textId="77777777" w:rsidR="003C5009" w:rsidRPr="00C26036" w:rsidRDefault="003C5009" w:rsidP="003C5009">
      <w:pPr>
        <w:spacing w:line="240" w:lineRule="auto"/>
        <w:rPr>
          <w:sz w:val="24"/>
          <w:szCs w:val="24"/>
        </w:rPr>
      </w:pPr>
      <w:r w:rsidRPr="00C26036">
        <w:rPr>
          <w:sz w:val="24"/>
          <w:szCs w:val="24"/>
        </w:rPr>
        <w:t>}</w:t>
      </w:r>
    </w:p>
    <w:p w14:paraId="6E0936AA" w14:textId="77777777" w:rsidR="003C5009" w:rsidRPr="00C26036" w:rsidRDefault="003C5009" w:rsidP="003C5009">
      <w:pPr>
        <w:spacing w:line="240" w:lineRule="auto"/>
        <w:rPr>
          <w:sz w:val="24"/>
          <w:szCs w:val="24"/>
        </w:rPr>
      </w:pPr>
      <w:r w:rsidRPr="00C26036">
        <w:rPr>
          <w:sz w:val="24"/>
          <w:szCs w:val="24"/>
        </w:rPr>
        <w:t>header {</w:t>
      </w:r>
    </w:p>
    <w:p w14:paraId="7282F8CA" w14:textId="77777777" w:rsidR="003C5009" w:rsidRPr="00C26036" w:rsidRDefault="003C5009" w:rsidP="003C5009">
      <w:pPr>
        <w:spacing w:line="240" w:lineRule="auto"/>
        <w:rPr>
          <w:sz w:val="24"/>
          <w:szCs w:val="24"/>
        </w:rPr>
      </w:pPr>
      <w:r w:rsidRPr="00C26036">
        <w:rPr>
          <w:sz w:val="24"/>
          <w:szCs w:val="24"/>
        </w:rPr>
        <w:t>background-color: #666;</w:t>
      </w:r>
    </w:p>
    <w:p w14:paraId="258F3FEA" w14:textId="77777777" w:rsidR="003C5009" w:rsidRPr="00C26036" w:rsidRDefault="003C5009" w:rsidP="003C5009">
      <w:pPr>
        <w:spacing w:line="240" w:lineRule="auto"/>
        <w:rPr>
          <w:sz w:val="24"/>
          <w:szCs w:val="24"/>
        </w:rPr>
      </w:pPr>
      <w:r w:rsidRPr="00C26036">
        <w:rPr>
          <w:sz w:val="24"/>
          <w:szCs w:val="24"/>
        </w:rPr>
        <w:t>padding: 30px;</w:t>
      </w:r>
    </w:p>
    <w:p w14:paraId="0393C875" w14:textId="77777777" w:rsidR="003C5009" w:rsidRPr="00C26036" w:rsidRDefault="003C5009" w:rsidP="003C5009">
      <w:pPr>
        <w:spacing w:line="240" w:lineRule="auto"/>
        <w:rPr>
          <w:sz w:val="24"/>
          <w:szCs w:val="24"/>
        </w:rPr>
      </w:pPr>
      <w:r w:rsidRPr="00C26036">
        <w:rPr>
          <w:sz w:val="24"/>
          <w:szCs w:val="24"/>
        </w:rPr>
        <w:t>text-align: center;</w:t>
      </w:r>
    </w:p>
    <w:p w14:paraId="577DD8D0" w14:textId="77777777" w:rsidR="003C5009" w:rsidRPr="00C26036" w:rsidRDefault="003C5009" w:rsidP="003C5009">
      <w:pPr>
        <w:spacing w:line="240" w:lineRule="auto"/>
        <w:rPr>
          <w:sz w:val="24"/>
          <w:szCs w:val="24"/>
        </w:rPr>
      </w:pPr>
      <w:r w:rsidRPr="00C26036">
        <w:rPr>
          <w:sz w:val="24"/>
          <w:szCs w:val="24"/>
        </w:rPr>
        <w:t>font-size: 35px;</w:t>
      </w:r>
    </w:p>
    <w:p w14:paraId="11F39921" w14:textId="77777777" w:rsidR="003C5009" w:rsidRPr="00C26036" w:rsidRDefault="003C5009" w:rsidP="003C5009">
      <w:pPr>
        <w:spacing w:line="240" w:lineRule="auto"/>
        <w:rPr>
          <w:sz w:val="24"/>
          <w:szCs w:val="24"/>
        </w:rPr>
      </w:pPr>
      <w:r w:rsidRPr="00C26036">
        <w:rPr>
          <w:sz w:val="24"/>
          <w:szCs w:val="24"/>
        </w:rPr>
        <w:t>color: white;</w:t>
      </w:r>
    </w:p>
    <w:p w14:paraId="49463A3D" w14:textId="77777777" w:rsidR="003C5009" w:rsidRPr="00C26036" w:rsidRDefault="003C5009" w:rsidP="003C5009">
      <w:pPr>
        <w:spacing w:line="240" w:lineRule="auto"/>
        <w:rPr>
          <w:sz w:val="24"/>
          <w:szCs w:val="24"/>
        </w:rPr>
      </w:pPr>
      <w:r w:rsidRPr="00C26036">
        <w:rPr>
          <w:sz w:val="24"/>
          <w:szCs w:val="24"/>
        </w:rPr>
        <w:t>width:100%;</w:t>
      </w:r>
    </w:p>
    <w:p w14:paraId="2635194B" w14:textId="77777777" w:rsidR="003C5009" w:rsidRPr="00C26036" w:rsidRDefault="003C5009" w:rsidP="003C5009">
      <w:pPr>
        <w:spacing w:line="240" w:lineRule="auto"/>
        <w:rPr>
          <w:sz w:val="24"/>
          <w:szCs w:val="24"/>
        </w:rPr>
      </w:pPr>
      <w:r w:rsidRPr="00C26036">
        <w:rPr>
          <w:sz w:val="24"/>
          <w:szCs w:val="24"/>
        </w:rPr>
        <w:t>background-image:url("https://www.nlc.org/wp-content/uploads/2019/05/web_banner-3.jpg");</w:t>
      </w:r>
    </w:p>
    <w:p w14:paraId="5E1811A2" w14:textId="77777777" w:rsidR="003C5009" w:rsidRPr="00C26036" w:rsidRDefault="003C5009" w:rsidP="003C5009">
      <w:pPr>
        <w:spacing w:line="240" w:lineRule="auto"/>
        <w:rPr>
          <w:sz w:val="24"/>
          <w:szCs w:val="24"/>
        </w:rPr>
      </w:pPr>
      <w:r w:rsidRPr="00C26036">
        <w:rPr>
          <w:sz w:val="24"/>
          <w:szCs w:val="24"/>
        </w:rPr>
        <w:t>}</w:t>
      </w:r>
    </w:p>
    <w:p w14:paraId="5C696751" w14:textId="77777777" w:rsidR="003C5009" w:rsidRPr="00C26036" w:rsidRDefault="003C5009" w:rsidP="003C5009">
      <w:pPr>
        <w:spacing w:line="240" w:lineRule="auto"/>
        <w:rPr>
          <w:sz w:val="24"/>
          <w:szCs w:val="24"/>
        </w:rPr>
      </w:pPr>
      <w:r w:rsidRPr="00C26036">
        <w:rPr>
          <w:sz w:val="24"/>
          <w:szCs w:val="24"/>
        </w:rPr>
        <w:t>nav {</w:t>
      </w:r>
    </w:p>
    <w:p w14:paraId="52AD64BE" w14:textId="77777777" w:rsidR="003C5009" w:rsidRPr="00C26036" w:rsidRDefault="003C5009" w:rsidP="003C5009">
      <w:pPr>
        <w:spacing w:line="240" w:lineRule="auto"/>
        <w:rPr>
          <w:sz w:val="24"/>
          <w:szCs w:val="24"/>
        </w:rPr>
      </w:pPr>
      <w:r w:rsidRPr="00C26036">
        <w:rPr>
          <w:sz w:val="24"/>
          <w:szCs w:val="24"/>
        </w:rPr>
        <w:t>float: left;</w:t>
      </w:r>
    </w:p>
    <w:p w14:paraId="60FEB074" w14:textId="77777777" w:rsidR="003C5009" w:rsidRPr="00C26036" w:rsidRDefault="003C5009" w:rsidP="003C5009">
      <w:pPr>
        <w:spacing w:line="240" w:lineRule="auto"/>
        <w:rPr>
          <w:sz w:val="24"/>
          <w:szCs w:val="24"/>
        </w:rPr>
      </w:pPr>
      <w:r w:rsidRPr="00C26036">
        <w:rPr>
          <w:sz w:val="24"/>
          <w:szCs w:val="24"/>
        </w:rPr>
        <w:lastRenderedPageBreak/>
        <w:t>width: 30%;</w:t>
      </w:r>
    </w:p>
    <w:p w14:paraId="25C42D68" w14:textId="77777777" w:rsidR="003C5009" w:rsidRPr="00C26036" w:rsidRDefault="003C5009" w:rsidP="003C5009">
      <w:pPr>
        <w:spacing w:line="240" w:lineRule="auto"/>
        <w:rPr>
          <w:sz w:val="24"/>
          <w:szCs w:val="24"/>
        </w:rPr>
      </w:pPr>
      <w:r w:rsidRPr="00C26036">
        <w:rPr>
          <w:sz w:val="24"/>
          <w:szCs w:val="24"/>
        </w:rPr>
        <w:t>background: #ccc;</w:t>
      </w:r>
    </w:p>
    <w:p w14:paraId="720EAB65" w14:textId="77777777" w:rsidR="003C5009" w:rsidRPr="00C26036" w:rsidRDefault="003C5009" w:rsidP="003C5009">
      <w:pPr>
        <w:spacing w:line="240" w:lineRule="auto"/>
        <w:rPr>
          <w:sz w:val="24"/>
          <w:szCs w:val="24"/>
        </w:rPr>
      </w:pPr>
      <w:r w:rsidRPr="00C26036">
        <w:rPr>
          <w:sz w:val="24"/>
          <w:szCs w:val="24"/>
        </w:rPr>
        <w:t>padding: 20px;</w:t>
      </w:r>
    </w:p>
    <w:p w14:paraId="37D23FDF" w14:textId="77777777" w:rsidR="003C5009" w:rsidRPr="00C26036" w:rsidRDefault="003C5009" w:rsidP="003C5009">
      <w:pPr>
        <w:spacing w:line="240" w:lineRule="auto"/>
        <w:rPr>
          <w:sz w:val="24"/>
          <w:szCs w:val="24"/>
        </w:rPr>
      </w:pPr>
      <w:r w:rsidRPr="00C26036">
        <w:rPr>
          <w:sz w:val="24"/>
          <w:szCs w:val="24"/>
        </w:rPr>
        <w:t>background-color : #FFFF99;</w:t>
      </w:r>
    </w:p>
    <w:p w14:paraId="17E9235C" w14:textId="77777777" w:rsidR="003C5009" w:rsidRPr="00C26036" w:rsidRDefault="003C5009" w:rsidP="003C5009">
      <w:pPr>
        <w:spacing w:line="240" w:lineRule="auto"/>
        <w:rPr>
          <w:sz w:val="24"/>
          <w:szCs w:val="24"/>
        </w:rPr>
      </w:pPr>
      <w:r w:rsidRPr="00C26036">
        <w:rPr>
          <w:sz w:val="24"/>
          <w:szCs w:val="24"/>
        </w:rPr>
        <w:t>height: 300px;</w:t>
      </w:r>
    </w:p>
    <w:p w14:paraId="65FE2FA0" w14:textId="77777777" w:rsidR="003C5009" w:rsidRPr="00C26036" w:rsidRDefault="003C5009" w:rsidP="003C5009">
      <w:pPr>
        <w:spacing w:line="240" w:lineRule="auto"/>
        <w:rPr>
          <w:sz w:val="24"/>
          <w:szCs w:val="24"/>
        </w:rPr>
      </w:pPr>
      <w:r w:rsidRPr="00C26036">
        <w:rPr>
          <w:sz w:val="24"/>
          <w:szCs w:val="24"/>
        </w:rPr>
        <w:t>}</w:t>
      </w:r>
    </w:p>
    <w:p w14:paraId="6375F799" w14:textId="77777777" w:rsidR="003C5009" w:rsidRPr="00C26036" w:rsidRDefault="003C5009" w:rsidP="003C5009">
      <w:pPr>
        <w:spacing w:line="240" w:lineRule="auto"/>
        <w:rPr>
          <w:sz w:val="24"/>
          <w:szCs w:val="24"/>
        </w:rPr>
      </w:pPr>
      <w:r w:rsidRPr="00C26036">
        <w:rPr>
          <w:sz w:val="24"/>
          <w:szCs w:val="24"/>
        </w:rPr>
        <w:t>nav ul {</w:t>
      </w:r>
    </w:p>
    <w:p w14:paraId="3FA886B1" w14:textId="77777777" w:rsidR="003C5009" w:rsidRPr="00C26036" w:rsidRDefault="003C5009" w:rsidP="003C5009">
      <w:pPr>
        <w:spacing w:line="240" w:lineRule="auto"/>
        <w:rPr>
          <w:sz w:val="24"/>
          <w:szCs w:val="24"/>
        </w:rPr>
      </w:pPr>
      <w:r w:rsidRPr="00C26036">
        <w:rPr>
          <w:sz w:val="24"/>
          <w:szCs w:val="24"/>
        </w:rPr>
        <w:t>list-style-type: none;</w:t>
      </w:r>
    </w:p>
    <w:p w14:paraId="3F441389" w14:textId="77777777" w:rsidR="003C5009" w:rsidRPr="00C26036" w:rsidRDefault="003C5009" w:rsidP="003C5009">
      <w:pPr>
        <w:spacing w:line="240" w:lineRule="auto"/>
        <w:rPr>
          <w:sz w:val="24"/>
          <w:szCs w:val="24"/>
        </w:rPr>
      </w:pPr>
      <w:r w:rsidRPr="00C26036">
        <w:rPr>
          <w:sz w:val="24"/>
          <w:szCs w:val="24"/>
        </w:rPr>
        <w:t>padding: 0;</w:t>
      </w:r>
    </w:p>
    <w:p w14:paraId="31AE4371" w14:textId="77777777" w:rsidR="003C5009" w:rsidRPr="00C26036" w:rsidRDefault="003C5009" w:rsidP="003C5009">
      <w:pPr>
        <w:spacing w:line="240" w:lineRule="auto"/>
        <w:rPr>
          <w:sz w:val="24"/>
          <w:szCs w:val="24"/>
        </w:rPr>
      </w:pPr>
      <w:r w:rsidRPr="00C26036">
        <w:rPr>
          <w:sz w:val="24"/>
          <w:szCs w:val="24"/>
        </w:rPr>
        <w:t>}</w:t>
      </w:r>
    </w:p>
    <w:p w14:paraId="055E0345" w14:textId="77777777" w:rsidR="003C5009" w:rsidRPr="00C26036" w:rsidRDefault="003C5009" w:rsidP="003C5009">
      <w:pPr>
        <w:spacing w:line="240" w:lineRule="auto"/>
        <w:rPr>
          <w:sz w:val="24"/>
          <w:szCs w:val="24"/>
        </w:rPr>
      </w:pPr>
      <w:r w:rsidRPr="00C26036">
        <w:rPr>
          <w:sz w:val="24"/>
          <w:szCs w:val="24"/>
        </w:rPr>
        <w:t>article {</w:t>
      </w:r>
    </w:p>
    <w:p w14:paraId="02B030E8" w14:textId="77777777" w:rsidR="003C5009" w:rsidRPr="00C26036" w:rsidRDefault="003C5009" w:rsidP="003C5009">
      <w:pPr>
        <w:spacing w:line="240" w:lineRule="auto"/>
        <w:rPr>
          <w:sz w:val="24"/>
          <w:szCs w:val="24"/>
        </w:rPr>
      </w:pPr>
      <w:r w:rsidRPr="00C26036">
        <w:rPr>
          <w:sz w:val="24"/>
          <w:szCs w:val="24"/>
        </w:rPr>
        <w:t>float: left;</w:t>
      </w:r>
    </w:p>
    <w:p w14:paraId="3C50E8A8" w14:textId="77777777" w:rsidR="003C5009" w:rsidRPr="00C26036" w:rsidRDefault="003C5009" w:rsidP="003C5009">
      <w:pPr>
        <w:spacing w:line="240" w:lineRule="auto"/>
        <w:rPr>
          <w:sz w:val="24"/>
          <w:szCs w:val="24"/>
        </w:rPr>
      </w:pPr>
      <w:r w:rsidRPr="00C26036">
        <w:rPr>
          <w:sz w:val="24"/>
          <w:szCs w:val="24"/>
        </w:rPr>
        <w:t>padding: 20px;</w:t>
      </w:r>
    </w:p>
    <w:p w14:paraId="06FA4D9A" w14:textId="77777777" w:rsidR="003C5009" w:rsidRPr="00C26036" w:rsidRDefault="003C5009" w:rsidP="003C5009">
      <w:pPr>
        <w:spacing w:line="240" w:lineRule="auto"/>
        <w:rPr>
          <w:sz w:val="24"/>
          <w:szCs w:val="24"/>
        </w:rPr>
      </w:pPr>
      <w:r w:rsidRPr="00C26036">
        <w:rPr>
          <w:sz w:val="24"/>
          <w:szCs w:val="24"/>
        </w:rPr>
        <w:t>width: 70%;</w:t>
      </w:r>
    </w:p>
    <w:p w14:paraId="4B7FCBE2" w14:textId="77777777" w:rsidR="003C5009" w:rsidRPr="00C26036" w:rsidRDefault="003C5009" w:rsidP="003C5009">
      <w:pPr>
        <w:spacing w:line="240" w:lineRule="auto"/>
        <w:rPr>
          <w:sz w:val="24"/>
          <w:szCs w:val="24"/>
        </w:rPr>
      </w:pPr>
      <w:r w:rsidRPr="00C26036">
        <w:rPr>
          <w:sz w:val="24"/>
          <w:szCs w:val="24"/>
        </w:rPr>
        <w:t>height: 300px;</w:t>
      </w:r>
    </w:p>
    <w:p w14:paraId="00BD8D20" w14:textId="77777777" w:rsidR="003C5009" w:rsidRPr="00C26036" w:rsidRDefault="003C5009" w:rsidP="003C5009">
      <w:pPr>
        <w:spacing w:line="240" w:lineRule="auto"/>
        <w:rPr>
          <w:sz w:val="24"/>
          <w:szCs w:val="24"/>
        </w:rPr>
      </w:pPr>
      <w:r w:rsidRPr="00C26036">
        <w:rPr>
          <w:sz w:val="24"/>
          <w:szCs w:val="24"/>
        </w:rPr>
        <w:t>}</w:t>
      </w:r>
    </w:p>
    <w:p w14:paraId="02DBA6F2" w14:textId="77777777" w:rsidR="003C5009" w:rsidRPr="00C26036" w:rsidRDefault="003C5009" w:rsidP="003C5009">
      <w:pPr>
        <w:spacing w:line="240" w:lineRule="auto"/>
        <w:rPr>
          <w:sz w:val="24"/>
          <w:szCs w:val="24"/>
        </w:rPr>
      </w:pPr>
      <w:r w:rsidRPr="00C26036">
        <w:rPr>
          <w:sz w:val="24"/>
          <w:szCs w:val="24"/>
        </w:rPr>
        <w:t>a{</w:t>
      </w:r>
    </w:p>
    <w:p w14:paraId="3FA04CBC" w14:textId="77777777" w:rsidR="003C5009" w:rsidRPr="00C26036" w:rsidRDefault="003C5009" w:rsidP="003C5009">
      <w:pPr>
        <w:spacing w:line="240" w:lineRule="auto"/>
        <w:rPr>
          <w:sz w:val="24"/>
          <w:szCs w:val="24"/>
        </w:rPr>
      </w:pPr>
      <w:r w:rsidRPr="00C26036">
        <w:rPr>
          <w:sz w:val="24"/>
          <w:szCs w:val="24"/>
        </w:rPr>
        <w:t xml:space="preserve">  font-weight: lighter;</w:t>
      </w:r>
    </w:p>
    <w:p w14:paraId="03AC9DD4" w14:textId="77777777" w:rsidR="003C5009" w:rsidRPr="00C26036" w:rsidRDefault="003C5009" w:rsidP="003C5009">
      <w:pPr>
        <w:spacing w:line="240" w:lineRule="auto"/>
        <w:rPr>
          <w:sz w:val="24"/>
          <w:szCs w:val="24"/>
        </w:rPr>
      </w:pPr>
      <w:r w:rsidRPr="00C26036">
        <w:rPr>
          <w:sz w:val="24"/>
          <w:szCs w:val="24"/>
        </w:rPr>
        <w:t xml:space="preserve">  color: black;</w:t>
      </w:r>
    </w:p>
    <w:p w14:paraId="102F8ADC" w14:textId="77777777" w:rsidR="003C5009" w:rsidRPr="00C26036" w:rsidRDefault="003C5009" w:rsidP="003C5009">
      <w:pPr>
        <w:spacing w:line="240" w:lineRule="auto"/>
        <w:rPr>
          <w:sz w:val="24"/>
          <w:szCs w:val="24"/>
        </w:rPr>
      </w:pPr>
      <w:r w:rsidRPr="00C26036">
        <w:rPr>
          <w:sz w:val="24"/>
          <w:szCs w:val="24"/>
        </w:rPr>
        <w:t>}</w:t>
      </w:r>
    </w:p>
    <w:p w14:paraId="0AEEE048" w14:textId="77777777" w:rsidR="003C5009" w:rsidRPr="00C26036" w:rsidRDefault="003C5009" w:rsidP="003C5009">
      <w:pPr>
        <w:spacing w:line="240" w:lineRule="auto"/>
        <w:rPr>
          <w:sz w:val="24"/>
          <w:szCs w:val="24"/>
        </w:rPr>
      </w:pPr>
      <w:r w:rsidRPr="00C26036">
        <w:rPr>
          <w:sz w:val="24"/>
          <w:szCs w:val="24"/>
        </w:rPr>
        <w:t>a:hover {</w:t>
      </w:r>
    </w:p>
    <w:p w14:paraId="091EF324" w14:textId="77777777" w:rsidR="003C5009" w:rsidRPr="00C26036" w:rsidRDefault="003C5009" w:rsidP="003C5009">
      <w:pPr>
        <w:spacing w:line="240" w:lineRule="auto"/>
        <w:rPr>
          <w:sz w:val="24"/>
          <w:szCs w:val="24"/>
        </w:rPr>
      </w:pPr>
      <w:r w:rsidRPr="00C26036">
        <w:rPr>
          <w:sz w:val="24"/>
          <w:szCs w:val="24"/>
        </w:rPr>
        <w:t>font-weight : bold;</w:t>
      </w:r>
    </w:p>
    <w:p w14:paraId="03625C69" w14:textId="77777777" w:rsidR="003C5009" w:rsidRPr="00C26036" w:rsidRDefault="003C5009" w:rsidP="003C5009">
      <w:pPr>
        <w:spacing w:line="240" w:lineRule="auto"/>
        <w:rPr>
          <w:sz w:val="24"/>
          <w:szCs w:val="24"/>
        </w:rPr>
      </w:pPr>
      <w:r w:rsidRPr="00C26036">
        <w:rPr>
          <w:sz w:val="24"/>
          <w:szCs w:val="24"/>
        </w:rPr>
        <w:t>background-color: black;</w:t>
      </w:r>
    </w:p>
    <w:p w14:paraId="6F7FE1B0" w14:textId="77777777" w:rsidR="003C5009" w:rsidRPr="00C26036" w:rsidRDefault="003C5009" w:rsidP="003C5009">
      <w:pPr>
        <w:spacing w:line="240" w:lineRule="auto"/>
        <w:rPr>
          <w:sz w:val="24"/>
          <w:szCs w:val="24"/>
        </w:rPr>
      </w:pPr>
      <w:r w:rsidRPr="00C26036">
        <w:rPr>
          <w:sz w:val="24"/>
          <w:szCs w:val="24"/>
        </w:rPr>
        <w:t>color: white;</w:t>
      </w:r>
    </w:p>
    <w:p w14:paraId="180209F6" w14:textId="77777777" w:rsidR="003C5009" w:rsidRDefault="003C5009" w:rsidP="003C5009">
      <w:pPr>
        <w:spacing w:line="240" w:lineRule="auto"/>
        <w:rPr>
          <w:sz w:val="24"/>
          <w:szCs w:val="24"/>
        </w:rPr>
      </w:pPr>
      <w:r w:rsidRPr="00C26036">
        <w:rPr>
          <w:sz w:val="24"/>
          <w:szCs w:val="24"/>
        </w:rPr>
        <w:t>}</w:t>
      </w:r>
    </w:p>
    <w:p w14:paraId="2144E0EF" w14:textId="77777777" w:rsidR="003C5009" w:rsidRDefault="003C5009" w:rsidP="003C5009">
      <w:pPr>
        <w:spacing w:line="240" w:lineRule="auto"/>
        <w:rPr>
          <w:sz w:val="24"/>
          <w:szCs w:val="24"/>
        </w:rPr>
      </w:pPr>
      <w:r>
        <w:rPr>
          <w:sz w:val="24"/>
          <w:szCs w:val="24"/>
        </w:rPr>
        <w:t>Output:</w:t>
      </w:r>
    </w:p>
    <w:p w14:paraId="6A75FE00" w14:textId="7D86ED4E" w:rsidR="003C5009" w:rsidRDefault="003C5009" w:rsidP="003C5009">
      <w:pPr>
        <w:spacing w:line="240" w:lineRule="auto"/>
        <w:rPr>
          <w:sz w:val="24"/>
          <w:szCs w:val="24"/>
        </w:rPr>
      </w:pPr>
      <w:r w:rsidRPr="00C26036">
        <w:rPr>
          <w:noProof/>
          <w:sz w:val="24"/>
          <w:szCs w:val="24"/>
        </w:rPr>
        <w:lastRenderedPageBreak/>
        <w:drawing>
          <wp:inline distT="0" distB="0" distL="0" distR="0" wp14:anchorId="45030F05" wp14:editId="216409CF">
            <wp:extent cx="5731510" cy="27298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29865"/>
                    </a:xfrm>
                    <a:prstGeom prst="rect">
                      <a:avLst/>
                    </a:prstGeom>
                  </pic:spPr>
                </pic:pic>
              </a:graphicData>
            </a:graphic>
          </wp:inline>
        </w:drawing>
      </w:r>
    </w:p>
    <w:p w14:paraId="7EFE658B" w14:textId="589F7882" w:rsidR="003C5009" w:rsidRDefault="003C5009" w:rsidP="003C5009">
      <w:pPr>
        <w:pStyle w:val="Heading1"/>
      </w:pPr>
      <w:r>
        <w:t>Question 9)</w:t>
      </w:r>
    </w:p>
    <w:p w14:paraId="0BFF5C1E" w14:textId="5E7D9A1A" w:rsidR="00EB141F" w:rsidRDefault="003C5009" w:rsidP="00EB141F">
      <w:r>
        <w:t>Code:</w:t>
      </w:r>
    </w:p>
    <w:p w14:paraId="35EAA5D7" w14:textId="77777777" w:rsidR="00EB141F" w:rsidRDefault="00EB141F" w:rsidP="00EB141F">
      <w:r>
        <w:t>&lt;!DOCTYPE html&gt;</w:t>
      </w:r>
    </w:p>
    <w:p w14:paraId="05E8EF78" w14:textId="77777777" w:rsidR="00EB141F" w:rsidRDefault="00EB141F" w:rsidP="00EB141F">
      <w:r>
        <w:t>&lt;html lang="en" dir="ltr"&gt;</w:t>
      </w:r>
    </w:p>
    <w:p w14:paraId="54377136" w14:textId="77777777" w:rsidR="00EB141F" w:rsidRDefault="00EB141F" w:rsidP="00EB141F">
      <w:r>
        <w:t>&lt;head&gt;</w:t>
      </w:r>
    </w:p>
    <w:p w14:paraId="6DFEFB4F" w14:textId="77777777" w:rsidR="00EB141F" w:rsidRDefault="00EB141F" w:rsidP="00EB141F">
      <w:r>
        <w:t xml:space="preserve">  &lt;meta charset="utf-8"&gt;</w:t>
      </w:r>
    </w:p>
    <w:p w14:paraId="69FBE59B" w14:textId="77777777" w:rsidR="00EB141F" w:rsidRDefault="00EB141F" w:rsidP="00EB141F">
      <w:r>
        <w:t xml:space="preserve">  &lt;title&gt;Question 9&lt;/title&gt;</w:t>
      </w:r>
    </w:p>
    <w:p w14:paraId="7FA45853" w14:textId="77777777" w:rsidR="00EB141F" w:rsidRDefault="00EB141F" w:rsidP="00EB141F">
      <w:r>
        <w:t xml:space="preserve">  &lt;style media="screen"&gt;</w:t>
      </w:r>
    </w:p>
    <w:p w14:paraId="5EDD735E" w14:textId="77777777" w:rsidR="00EB141F" w:rsidRDefault="00EB141F" w:rsidP="00EB141F">
      <w:r>
        <w:t xml:space="preserve">    .img1 {</w:t>
      </w:r>
    </w:p>
    <w:p w14:paraId="709FC9DE" w14:textId="77777777" w:rsidR="00EB141F" w:rsidRDefault="00EB141F" w:rsidP="00EB141F">
      <w:r>
        <w:t xml:space="preserve">      margin: auto;</w:t>
      </w:r>
    </w:p>
    <w:p w14:paraId="3D1038FE" w14:textId="77777777" w:rsidR="00EB141F" w:rsidRDefault="00EB141F" w:rsidP="00EB141F">
      <w:r>
        <w:t xml:space="preserve">      width: 25%;</w:t>
      </w:r>
    </w:p>
    <w:p w14:paraId="32673F1E" w14:textId="77777777" w:rsidR="00EB141F" w:rsidRDefault="00EB141F" w:rsidP="00EB141F">
      <w:r>
        <w:t xml:space="preserve">      padding: 10px;</w:t>
      </w:r>
    </w:p>
    <w:p w14:paraId="3DED2961" w14:textId="77777777" w:rsidR="00EB141F" w:rsidRDefault="00EB141F" w:rsidP="00EB141F">
      <w:r>
        <w:t xml:space="preserve">      border: 5px solid #4a47a3;</w:t>
      </w:r>
    </w:p>
    <w:p w14:paraId="4E595304" w14:textId="77777777" w:rsidR="00EB141F" w:rsidRDefault="00EB141F" w:rsidP="00EB141F">
      <w:r>
        <w:t xml:space="preserve">    }</w:t>
      </w:r>
    </w:p>
    <w:p w14:paraId="53D2A60E" w14:textId="77777777" w:rsidR="00EB141F" w:rsidRDefault="00EB141F" w:rsidP="00EB141F">
      <w:r>
        <w:t xml:space="preserve">    .video1{</w:t>
      </w:r>
    </w:p>
    <w:p w14:paraId="53394C9D" w14:textId="77777777" w:rsidR="00EB141F" w:rsidRDefault="00EB141F" w:rsidP="00EB141F">
      <w:r>
        <w:t xml:space="preserve">      margin: auto;</w:t>
      </w:r>
    </w:p>
    <w:p w14:paraId="583D0198" w14:textId="77777777" w:rsidR="00EB141F" w:rsidRDefault="00EB141F" w:rsidP="00EB141F">
      <w:r>
        <w:lastRenderedPageBreak/>
        <w:t xml:space="preserve">      padding: 10px;</w:t>
      </w:r>
    </w:p>
    <w:p w14:paraId="377306E6" w14:textId="77777777" w:rsidR="00EB141F" w:rsidRDefault="00EB141F" w:rsidP="00EB141F">
      <w:r>
        <w:t xml:space="preserve">      width: 25%;</w:t>
      </w:r>
    </w:p>
    <w:p w14:paraId="52DC87DC" w14:textId="77777777" w:rsidR="00EB141F" w:rsidRDefault="00EB141F" w:rsidP="00EB141F">
      <w:r>
        <w:t xml:space="preserve">    }</w:t>
      </w:r>
    </w:p>
    <w:p w14:paraId="7154E8BF" w14:textId="77777777" w:rsidR="00EB141F" w:rsidRDefault="00EB141F" w:rsidP="00EB141F">
      <w:r>
        <w:t xml:space="preserve">  &lt;/style&gt;</w:t>
      </w:r>
    </w:p>
    <w:p w14:paraId="6171E1D1" w14:textId="77777777" w:rsidR="00EB141F" w:rsidRDefault="00EB141F" w:rsidP="00EB141F">
      <w:r>
        <w:t>&lt;/head&gt;</w:t>
      </w:r>
    </w:p>
    <w:p w14:paraId="68F107A2" w14:textId="77777777" w:rsidR="00EB141F" w:rsidRDefault="00EB141F" w:rsidP="00EB141F">
      <w:r>
        <w:t>&lt;body&gt;</w:t>
      </w:r>
    </w:p>
    <w:p w14:paraId="01BEC399" w14:textId="77777777" w:rsidR="00EB141F" w:rsidRDefault="00EB141F" w:rsidP="00EB141F">
      <w:r>
        <w:t xml:space="preserve">  &lt;div class="img1"&gt;</w:t>
      </w:r>
    </w:p>
    <w:p w14:paraId="0E626DB9" w14:textId="77777777" w:rsidR="00EB141F" w:rsidRDefault="00EB141F" w:rsidP="00EB141F">
      <w:r>
        <w:t xml:space="preserve">    &lt;h1&gt;Embedded Image&lt;/h1&gt;</w:t>
      </w:r>
    </w:p>
    <w:p w14:paraId="7117FAF8" w14:textId="77777777" w:rsidR="00EB141F" w:rsidRDefault="00EB141F" w:rsidP="00EB141F">
      <w:r>
        <w:t xml:space="preserve">    &lt;embed type="image/jpg" src="T.jpg" width="250" height="250"&gt;</w:t>
      </w:r>
    </w:p>
    <w:p w14:paraId="4003E5BE" w14:textId="77777777" w:rsidR="00EB141F" w:rsidRDefault="00EB141F" w:rsidP="00EB141F">
      <w:r>
        <w:t xml:space="preserve">  &lt;/div&gt;</w:t>
      </w:r>
    </w:p>
    <w:p w14:paraId="7091885B" w14:textId="77777777" w:rsidR="00EB141F" w:rsidRDefault="00EB141F" w:rsidP="00EB141F">
      <w:r>
        <w:t xml:space="preserve">  &lt;div class="video1"&gt;</w:t>
      </w:r>
    </w:p>
    <w:p w14:paraId="1A28FF33" w14:textId="77777777" w:rsidR="00EB141F" w:rsidRDefault="00EB141F" w:rsidP="00EB141F">
      <w:r>
        <w:t xml:space="preserve">    &lt;h1&gt;Embedded Video&lt;/h1&gt;</w:t>
      </w:r>
    </w:p>
    <w:p w14:paraId="31D30FFC" w14:textId="77777777" w:rsidR="00EB141F" w:rsidRDefault="00EB141F" w:rsidP="00EB141F">
      <w:r>
        <w:t xml:space="preserve">    &lt;embed type="video/webm" src="movie.mp4" width="250" height="250"&gt;</w:t>
      </w:r>
    </w:p>
    <w:p w14:paraId="091902D4" w14:textId="77777777" w:rsidR="00EB141F" w:rsidRDefault="00EB141F" w:rsidP="00EB141F">
      <w:r>
        <w:t xml:space="preserve">  &lt;/div&gt;</w:t>
      </w:r>
    </w:p>
    <w:p w14:paraId="1F8E2F0C" w14:textId="77777777" w:rsidR="00EB141F" w:rsidRDefault="00EB141F" w:rsidP="00EB141F">
      <w:r>
        <w:t>&lt;/body&gt;</w:t>
      </w:r>
    </w:p>
    <w:p w14:paraId="138DC1EC" w14:textId="2CAFA365" w:rsidR="00EB141F" w:rsidRDefault="00EB141F" w:rsidP="00EB141F">
      <w:r>
        <w:t>&lt;/html&gt;</w:t>
      </w:r>
    </w:p>
    <w:p w14:paraId="3EBB9602" w14:textId="48980B89" w:rsidR="003C5009" w:rsidRPr="00EB141F" w:rsidRDefault="00EB141F" w:rsidP="00EB141F">
      <w:r>
        <w:rPr>
          <w:sz w:val="24"/>
          <w:szCs w:val="24"/>
        </w:rPr>
        <w:t>Output:</w:t>
      </w:r>
    </w:p>
    <w:p w14:paraId="75A27D76" w14:textId="3193E5B3" w:rsidR="003C5009" w:rsidRDefault="00EB141F" w:rsidP="003C5009">
      <w:pPr>
        <w:spacing w:line="240" w:lineRule="auto"/>
        <w:rPr>
          <w:sz w:val="24"/>
          <w:szCs w:val="24"/>
        </w:rPr>
      </w:pPr>
      <w:r w:rsidRPr="00EB141F">
        <w:rPr>
          <w:noProof/>
          <w:sz w:val="24"/>
          <w:szCs w:val="24"/>
        </w:rPr>
        <w:drawing>
          <wp:inline distT="0" distB="0" distL="0" distR="0" wp14:anchorId="2CC78CF1" wp14:editId="404628C1">
            <wp:extent cx="5486400" cy="26460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646045"/>
                    </a:xfrm>
                    <a:prstGeom prst="rect">
                      <a:avLst/>
                    </a:prstGeom>
                  </pic:spPr>
                </pic:pic>
              </a:graphicData>
            </a:graphic>
          </wp:inline>
        </w:drawing>
      </w:r>
    </w:p>
    <w:p w14:paraId="11DFDF25" w14:textId="68C41C37" w:rsidR="00944E58" w:rsidRDefault="00944E58" w:rsidP="00944E58">
      <w:pPr>
        <w:pStyle w:val="Heading1"/>
      </w:pPr>
      <w:r>
        <w:lastRenderedPageBreak/>
        <w:t>Question 10)</w:t>
      </w:r>
    </w:p>
    <w:p w14:paraId="467B5295" w14:textId="437BD0BF" w:rsidR="00944E58" w:rsidRDefault="00944E58" w:rsidP="00944E58">
      <w:r>
        <w:t>Code:</w:t>
      </w:r>
    </w:p>
    <w:p w14:paraId="1BA58B24" w14:textId="77777777" w:rsidR="00E64498" w:rsidRDefault="00E64498" w:rsidP="00E64498">
      <w:r>
        <w:t>&lt;!DOCTYPE html&gt;</w:t>
      </w:r>
    </w:p>
    <w:p w14:paraId="38D7B048" w14:textId="77777777" w:rsidR="00E64498" w:rsidRDefault="00E64498" w:rsidP="00E64498">
      <w:r>
        <w:t xml:space="preserve">  &lt;html&gt;</w:t>
      </w:r>
    </w:p>
    <w:p w14:paraId="45928995" w14:textId="77777777" w:rsidR="00E64498" w:rsidRDefault="00E64498" w:rsidP="00E64498">
      <w:r>
        <w:t xml:space="preserve">  &lt;head&gt;</w:t>
      </w:r>
    </w:p>
    <w:p w14:paraId="21B4E149" w14:textId="77777777" w:rsidR="00E64498" w:rsidRDefault="00E64498" w:rsidP="00E64498">
      <w:r>
        <w:t xml:space="preserve">  &lt;meta charset="utf-8"&gt;</w:t>
      </w:r>
    </w:p>
    <w:p w14:paraId="3333844A" w14:textId="77777777" w:rsidR="00E64498" w:rsidRDefault="00E64498" w:rsidP="00E64498">
      <w:r>
        <w:t xml:space="preserve">  &lt;meta name="viewport" content="width=device-width, initial-scale=1"&gt;</w:t>
      </w:r>
    </w:p>
    <w:p w14:paraId="5A66CB65" w14:textId="77777777" w:rsidR="00E64498" w:rsidRDefault="00E64498" w:rsidP="00E64498">
      <w:r>
        <w:t xml:space="preserve">  &lt;link rel="stylesheet" href="styles.css"&gt;</w:t>
      </w:r>
    </w:p>
    <w:p w14:paraId="3495CA98" w14:textId="77777777" w:rsidR="00E64498" w:rsidRDefault="00E64498" w:rsidP="00E64498">
      <w:r>
        <w:t xml:space="preserve">  &lt;/head&gt;</w:t>
      </w:r>
    </w:p>
    <w:p w14:paraId="7189E815" w14:textId="77777777" w:rsidR="00E64498" w:rsidRDefault="00E64498" w:rsidP="00E64498">
      <w:r>
        <w:t xml:space="preserve">  &lt;body&gt;</w:t>
      </w:r>
    </w:p>
    <w:p w14:paraId="529956AD" w14:textId="77777777" w:rsidR="00E64498" w:rsidRDefault="00E64498" w:rsidP="00E64498">
      <w:r>
        <w:t xml:space="preserve">  &lt;div class="row"&gt;</w:t>
      </w:r>
    </w:p>
    <w:p w14:paraId="5F9F1E29" w14:textId="77777777" w:rsidR="00E64498" w:rsidRDefault="00E64498" w:rsidP="00E64498">
      <w:r>
        <w:t xml:space="preserve">      &lt;h1 class="title-1"&gt;Self control is the key to success&lt;/h1&gt;</w:t>
      </w:r>
    </w:p>
    <w:p w14:paraId="7654F9A3" w14:textId="77777777" w:rsidR="00E64498" w:rsidRDefault="00E64498" w:rsidP="00E64498">
      <w:r>
        <w:t xml:space="preserve">      &lt;h3 class="title-2"&gt;If you are able to achieve self control, you have won half the battle..&lt;/h3&gt;</w:t>
      </w:r>
    </w:p>
    <w:p w14:paraId="34F9CDE3" w14:textId="77777777" w:rsidR="00E64498" w:rsidRDefault="00E64498" w:rsidP="00E64498">
      <w:r>
        <w:t xml:space="preserve">    &lt;div class="col-3 col-md-6" &gt;</w:t>
      </w:r>
    </w:p>
    <w:p w14:paraId="6E5C580D" w14:textId="77777777" w:rsidR="00E64498" w:rsidRDefault="00E64498" w:rsidP="00E64498">
      <w:r>
        <w:t xml:space="preserve">      &lt;div class="content"&gt;</w:t>
      </w:r>
    </w:p>
    <w:p w14:paraId="67AADBB6" w14:textId="77777777" w:rsidR="00E64498" w:rsidRDefault="00E64498" w:rsidP="00E64498">
      <w:r>
        <w:t xml:space="preserve">      &lt;p&gt;Lorem ipsum dolor sit amet, consectetuer adipiscing elit. Aenean commodo ligula eget dolor. Aenean massa. Cum sociis natoque penatibus et magnis</w:t>
      </w:r>
    </w:p>
    <w:p w14:paraId="20BBD206" w14:textId="77777777" w:rsidR="00E64498" w:rsidRDefault="00E64498" w:rsidP="00E64498">
      <w:r>
        <w:t xml:space="preserve">        dis parturient montes, nascetur ridiculus mus. Donec quam felis, ultricies nec, pellentesque eu, pretium quis, sem. Nulla consequat massa quis enim.</w:t>
      </w:r>
    </w:p>
    <w:p w14:paraId="60750226" w14:textId="77777777" w:rsidR="00E64498" w:rsidRDefault="00E64498" w:rsidP="00E64498">
      <w:r>
        <w:t xml:space="preserve">        Donec pede justo, fringilla vel, aliquet nec, vulputate eget, arcu. In enim justo, rhoncus ut, imperdiet a, venenatis vitae, justo. Nullam dictum felis</w:t>
      </w:r>
    </w:p>
    <w:p w14:paraId="03E06112" w14:textId="77777777" w:rsidR="00E64498" w:rsidRDefault="00E64498" w:rsidP="00E64498">
      <w:r>
        <w:t xml:space="preserve">        eu pede mollis pretium.</w:t>
      </w:r>
    </w:p>
    <w:p w14:paraId="51F8AD47" w14:textId="77777777" w:rsidR="00E64498" w:rsidRDefault="00E64498" w:rsidP="00E64498">
      <w:r>
        <w:t xml:space="preserve">      &lt;/p&gt;</w:t>
      </w:r>
    </w:p>
    <w:p w14:paraId="4C1C7068" w14:textId="77777777" w:rsidR="00E64498" w:rsidRDefault="00E64498" w:rsidP="00E64498">
      <w:r>
        <w:t xml:space="preserve">    &lt;/div&gt;</w:t>
      </w:r>
    </w:p>
    <w:p w14:paraId="7A112A08" w14:textId="77777777" w:rsidR="00E64498" w:rsidRDefault="00E64498" w:rsidP="00E64498">
      <w:r>
        <w:t xml:space="preserve">    &lt;/div&gt;</w:t>
      </w:r>
    </w:p>
    <w:p w14:paraId="7F867674" w14:textId="77777777" w:rsidR="00E64498" w:rsidRDefault="00E64498" w:rsidP="00E64498">
      <w:r>
        <w:t xml:space="preserve">    &lt;div class="col-3 col-md-6" &gt;</w:t>
      </w:r>
    </w:p>
    <w:p w14:paraId="647B4297" w14:textId="77777777" w:rsidR="00E64498" w:rsidRDefault="00E64498" w:rsidP="00E64498">
      <w:r>
        <w:lastRenderedPageBreak/>
        <w:t xml:space="preserve">        &lt;div class="content"&gt;</w:t>
      </w:r>
    </w:p>
    <w:p w14:paraId="67B67DD5" w14:textId="77777777" w:rsidR="00E64498" w:rsidRDefault="00E64498" w:rsidP="00E64498">
      <w:r>
        <w:t xml:space="preserve">            &lt;img src="Person.jpg"&gt;</w:t>
      </w:r>
    </w:p>
    <w:p w14:paraId="5F06528E" w14:textId="77777777" w:rsidR="00E64498" w:rsidRDefault="00E64498" w:rsidP="00E64498">
      <w:r>
        <w:t xml:space="preserve">            &lt;div class="picname"&gt;Name&lt;/div&gt;</w:t>
      </w:r>
    </w:p>
    <w:p w14:paraId="109A0D4C" w14:textId="77777777" w:rsidR="00E64498" w:rsidRDefault="00E64498" w:rsidP="00E64498">
      <w:r>
        <w:t xml:space="preserve">        &lt;p&gt;Lorem ipsum dolor sit amet, consectetuer adipiscing elit. Aenean commodo ligula eget dolor. Aenean massa. Cum sociis natoque penatibus et magnis</w:t>
      </w:r>
    </w:p>
    <w:p w14:paraId="00FCCBD2" w14:textId="77777777" w:rsidR="00E64498" w:rsidRDefault="00E64498" w:rsidP="00E64498">
      <w:r>
        <w:t xml:space="preserve">          dis parturient montes,</w:t>
      </w:r>
    </w:p>
    <w:p w14:paraId="7D23D508" w14:textId="77777777" w:rsidR="00E64498" w:rsidRDefault="00E64498" w:rsidP="00E64498">
      <w:r>
        <w:t xml:space="preserve">        &lt;/p&gt;</w:t>
      </w:r>
    </w:p>
    <w:p w14:paraId="62B09861" w14:textId="77777777" w:rsidR="00E64498" w:rsidRDefault="00E64498" w:rsidP="00E64498">
      <w:r>
        <w:t xml:space="preserve">      &lt;/div&gt;</w:t>
      </w:r>
    </w:p>
    <w:p w14:paraId="2BD2AC03" w14:textId="77777777" w:rsidR="00E64498" w:rsidRDefault="00E64498" w:rsidP="00E64498">
      <w:r>
        <w:t xml:space="preserve">      &lt;/div&gt;</w:t>
      </w:r>
    </w:p>
    <w:p w14:paraId="4C1DC2B6" w14:textId="77777777" w:rsidR="00E64498" w:rsidRDefault="00E64498" w:rsidP="00E64498">
      <w:r>
        <w:t xml:space="preserve">      &lt;div class="col-3 col-md-6" &gt;</w:t>
      </w:r>
    </w:p>
    <w:p w14:paraId="2CC38EDE" w14:textId="77777777" w:rsidR="00E64498" w:rsidRDefault="00E64498" w:rsidP="00E64498">
      <w:r>
        <w:t xml:space="preserve">        &lt;div class="content"&gt;</w:t>
      </w:r>
    </w:p>
    <w:p w14:paraId="654CB0D0" w14:textId="77777777" w:rsidR="00E64498" w:rsidRDefault="00E64498" w:rsidP="00E64498">
      <w:r>
        <w:t xml:space="preserve">        &lt;p&gt;Lorem ipsum dolor sit amet, consectetuer adipiscing elit. Aenean commodo ligula eget dolor. Aenean massa. Cum sociis natoque penatibus et magnis</w:t>
      </w:r>
    </w:p>
    <w:p w14:paraId="4A28176B" w14:textId="77777777" w:rsidR="00E64498" w:rsidRDefault="00E64498" w:rsidP="00E64498">
      <w:r>
        <w:t xml:space="preserve">          dis parturient montes, nascetur ridiculus mus. Donec quam felis, ultricies nec, pellentesque eu, pretium quis, sem. Nulla consequat massa quis enim.</w:t>
      </w:r>
    </w:p>
    <w:p w14:paraId="7F17475F" w14:textId="77777777" w:rsidR="00E64498" w:rsidRDefault="00E64498" w:rsidP="00E64498">
      <w:r>
        <w:t xml:space="preserve">          Donec pede justo, fringilla vel, aliquet nec, vulputate eget, arcu. In enim justo, rhoncus ut, imperdiet a, venenatis vitae, justo. Nullam dictum felis</w:t>
      </w:r>
    </w:p>
    <w:p w14:paraId="3B1A101B" w14:textId="77777777" w:rsidR="00E64498" w:rsidRDefault="00E64498" w:rsidP="00E64498">
      <w:r>
        <w:t xml:space="preserve">          eu pede mollis pretium.</w:t>
      </w:r>
    </w:p>
    <w:p w14:paraId="71E8BABD" w14:textId="77777777" w:rsidR="00E64498" w:rsidRDefault="00E64498" w:rsidP="00E64498">
      <w:r>
        <w:t xml:space="preserve">        &lt;/p&gt;</w:t>
      </w:r>
    </w:p>
    <w:p w14:paraId="0850EA30" w14:textId="77777777" w:rsidR="00E64498" w:rsidRDefault="00E64498" w:rsidP="00E64498">
      <w:r>
        <w:t xml:space="preserve">      &lt;/div&gt;</w:t>
      </w:r>
    </w:p>
    <w:p w14:paraId="2334DAED" w14:textId="77777777" w:rsidR="00E64498" w:rsidRDefault="00E64498" w:rsidP="00E64498">
      <w:r>
        <w:t xml:space="preserve">      &lt;/div&gt;</w:t>
      </w:r>
    </w:p>
    <w:p w14:paraId="3DBF855F" w14:textId="77777777" w:rsidR="00E64498" w:rsidRDefault="00E64498" w:rsidP="00E64498">
      <w:r>
        <w:t xml:space="preserve">      &lt;div class="col-3 col-md-6" &gt;</w:t>
      </w:r>
    </w:p>
    <w:p w14:paraId="776C6E17" w14:textId="77777777" w:rsidR="00E64498" w:rsidRDefault="00E64498" w:rsidP="00E64498">
      <w:r>
        <w:t xml:space="preserve">        &lt;div class="content"&gt;</w:t>
      </w:r>
    </w:p>
    <w:p w14:paraId="15C86DBB" w14:textId="77777777" w:rsidR="00E64498" w:rsidRDefault="00E64498" w:rsidP="00E64498">
      <w:r>
        <w:t xml:space="preserve">        &lt;div class="blue"&gt;</w:t>
      </w:r>
    </w:p>
    <w:p w14:paraId="45265EB3" w14:textId="77777777" w:rsidR="00E64498" w:rsidRDefault="00E64498" w:rsidP="00E64498">
      <w:r>
        <w:t xml:space="preserve">            aliquet nec, vulputate eget, arcu. In enim justo, rhoncus ut, imperdiet a, venenatis vitae, justo. Nullam dictum felis</w:t>
      </w:r>
    </w:p>
    <w:p w14:paraId="6C0BC29B" w14:textId="77777777" w:rsidR="00E64498" w:rsidRDefault="00E64498" w:rsidP="00E64498">
      <w:r>
        <w:t xml:space="preserve">            eu pede mollis pretium.</w:t>
      </w:r>
    </w:p>
    <w:p w14:paraId="1A359C63" w14:textId="77777777" w:rsidR="00E64498" w:rsidRDefault="00E64498" w:rsidP="00E64498">
      <w:r>
        <w:t xml:space="preserve">        &lt;/div&gt;</w:t>
      </w:r>
    </w:p>
    <w:p w14:paraId="15BD40FC" w14:textId="77777777" w:rsidR="00E64498" w:rsidRDefault="00E64498" w:rsidP="00E64498">
      <w:r>
        <w:lastRenderedPageBreak/>
        <w:t xml:space="preserve">        &lt;p&gt;Lorem ipsum dolor sit amet, consectetuer adipiscing elit. Aenean commodo ligula eget dolor. Aenean massa. Cum sociis natoque penatibus et magnis</w:t>
      </w:r>
    </w:p>
    <w:p w14:paraId="1872ADCF" w14:textId="77777777" w:rsidR="00E64498" w:rsidRDefault="00E64498" w:rsidP="00E64498">
      <w:r>
        <w:t xml:space="preserve">          dis parturient montes, nascetur ridiculus mus. Donec quam felis, ultricies nec, pellentesque eu, pretium quis, sem. Nulla consequat massa quis enim.</w:t>
      </w:r>
    </w:p>
    <w:p w14:paraId="0282A2C3" w14:textId="77777777" w:rsidR="00E64498" w:rsidRDefault="00E64498" w:rsidP="00E64498">
      <w:r>
        <w:t xml:space="preserve">          Donec pede justo, fringilla vel,</w:t>
      </w:r>
    </w:p>
    <w:p w14:paraId="68AACE08" w14:textId="77777777" w:rsidR="00E64498" w:rsidRDefault="00E64498" w:rsidP="00E64498">
      <w:r>
        <w:t xml:space="preserve">        &lt;/p&gt;</w:t>
      </w:r>
    </w:p>
    <w:p w14:paraId="7BAEF5C7" w14:textId="77777777" w:rsidR="00E64498" w:rsidRDefault="00E64498" w:rsidP="00E64498">
      <w:r>
        <w:t xml:space="preserve">      &lt;/div&gt;</w:t>
      </w:r>
    </w:p>
    <w:p w14:paraId="0217C138" w14:textId="77777777" w:rsidR="00E64498" w:rsidRDefault="00E64498" w:rsidP="00E64498">
      <w:r>
        <w:t xml:space="preserve">      &lt;/div&gt;</w:t>
      </w:r>
    </w:p>
    <w:p w14:paraId="645C2070" w14:textId="77777777" w:rsidR="00E64498" w:rsidRDefault="00E64498" w:rsidP="00E64498">
      <w:r>
        <w:t xml:space="preserve">  &lt;/div&gt;</w:t>
      </w:r>
    </w:p>
    <w:p w14:paraId="3D555124" w14:textId="77777777" w:rsidR="00E64498" w:rsidRDefault="00E64498" w:rsidP="00E64498">
      <w:r>
        <w:t xml:space="preserve">  &lt;/body&gt;</w:t>
      </w:r>
    </w:p>
    <w:p w14:paraId="000400FD" w14:textId="3E1C2B1E" w:rsidR="00E64498" w:rsidRDefault="00E64498" w:rsidP="00E64498">
      <w:r>
        <w:t xml:space="preserve">  &lt;/html&gt;</w:t>
      </w:r>
    </w:p>
    <w:p w14:paraId="59AEED05" w14:textId="509CBB5B" w:rsidR="00E64498" w:rsidRDefault="00E64498" w:rsidP="00E64498">
      <w:r>
        <w:t>CSS:</w:t>
      </w:r>
    </w:p>
    <w:p w14:paraId="5959C0FF" w14:textId="77777777" w:rsidR="00E64498" w:rsidRDefault="00E64498" w:rsidP="00E64498">
      <w:r>
        <w:t>* {</w:t>
      </w:r>
    </w:p>
    <w:p w14:paraId="634DD6FE" w14:textId="77777777" w:rsidR="00E64498" w:rsidRDefault="00E64498" w:rsidP="00E64498">
      <w:r>
        <w:t xml:space="preserve">    box-sizing: border-box;</w:t>
      </w:r>
    </w:p>
    <w:p w14:paraId="3C3DBEBE" w14:textId="77777777" w:rsidR="00E64498" w:rsidRDefault="00E64498" w:rsidP="00E64498">
      <w:r>
        <w:t xml:space="preserve">  }</w:t>
      </w:r>
    </w:p>
    <w:p w14:paraId="27CB4B27" w14:textId="77777777" w:rsidR="00E64498" w:rsidRDefault="00E64498" w:rsidP="00E64498">
      <w:r>
        <w:t xml:space="preserve">  </w:t>
      </w:r>
    </w:p>
    <w:p w14:paraId="3D0EDFA0" w14:textId="77777777" w:rsidR="00E64498" w:rsidRDefault="00E64498" w:rsidP="00E64498">
      <w:r>
        <w:t xml:space="preserve">  p {</w:t>
      </w:r>
    </w:p>
    <w:p w14:paraId="7EA5C966" w14:textId="77777777" w:rsidR="00E64498" w:rsidRDefault="00E64498" w:rsidP="00E64498">
      <w:r>
        <w:t xml:space="preserve">      background-color: #2f49dd;</w:t>
      </w:r>
    </w:p>
    <w:p w14:paraId="392C4AD0" w14:textId="77777777" w:rsidR="00E64498" w:rsidRDefault="00E64498" w:rsidP="00E64498">
      <w:r>
        <w:t xml:space="preserve">    width: 90%;</w:t>
      </w:r>
    </w:p>
    <w:p w14:paraId="733ED1AB" w14:textId="77777777" w:rsidR="00E64498" w:rsidRDefault="00E64498" w:rsidP="00E64498">
      <w:r>
        <w:t xml:space="preserve">    padding: 5px  ;</w:t>
      </w:r>
    </w:p>
    <w:p w14:paraId="4BFE9198" w14:textId="77777777" w:rsidR="00E64498" w:rsidRDefault="00E64498" w:rsidP="00E64498">
      <w:r>
        <w:t xml:space="preserve">    margin-right: auto;</w:t>
      </w:r>
    </w:p>
    <w:p w14:paraId="00245375" w14:textId="77777777" w:rsidR="00E64498" w:rsidRDefault="00E64498" w:rsidP="00E64498">
      <w:r>
        <w:t xml:space="preserve">    margin-left: auto;</w:t>
      </w:r>
    </w:p>
    <w:p w14:paraId="0CA25DD0" w14:textId="77777777" w:rsidR="00E64498" w:rsidRDefault="00E64498" w:rsidP="00E64498">
      <w:r>
        <w:t xml:space="preserve">    font-family:'Times New Roman', Times, serif;</w:t>
      </w:r>
    </w:p>
    <w:p w14:paraId="4BF5B1C8" w14:textId="77777777" w:rsidR="00E64498" w:rsidRDefault="00E64498" w:rsidP="00E64498">
      <w:r>
        <w:t xml:space="preserve">    color: white;</w:t>
      </w:r>
    </w:p>
    <w:p w14:paraId="2BB216DF" w14:textId="77777777" w:rsidR="00E64498" w:rsidRDefault="00E64498" w:rsidP="00E64498">
      <w:r>
        <w:t xml:space="preserve">  }</w:t>
      </w:r>
    </w:p>
    <w:p w14:paraId="6A242FAB" w14:textId="77777777" w:rsidR="00E64498" w:rsidRDefault="00E64498" w:rsidP="00E64498">
      <w:r>
        <w:t xml:space="preserve">  h1{</w:t>
      </w:r>
    </w:p>
    <w:p w14:paraId="094597FA" w14:textId="77777777" w:rsidR="00E64498" w:rsidRDefault="00E64498" w:rsidP="00E64498">
      <w:r>
        <w:lastRenderedPageBreak/>
        <w:t xml:space="preserve">    text-align: center;</w:t>
      </w:r>
    </w:p>
    <w:p w14:paraId="4DE41807" w14:textId="77777777" w:rsidR="00E64498" w:rsidRDefault="00E64498" w:rsidP="00E64498">
      <w:r>
        <w:t xml:space="preserve">    font-size: 66px;</w:t>
      </w:r>
    </w:p>
    <w:p w14:paraId="427AA5F3" w14:textId="77777777" w:rsidR="00E64498" w:rsidRDefault="00E64498" w:rsidP="00E64498">
      <w:r>
        <w:t xml:space="preserve">    margin-bottom: 0;</w:t>
      </w:r>
    </w:p>
    <w:p w14:paraId="763D3A35" w14:textId="77777777" w:rsidR="00E64498" w:rsidRDefault="00E64498" w:rsidP="00E64498">
      <w:r>
        <w:t xml:space="preserve">  }</w:t>
      </w:r>
    </w:p>
    <w:p w14:paraId="25EF08C7" w14:textId="77777777" w:rsidR="00E64498" w:rsidRDefault="00E64498" w:rsidP="00E64498">
      <w:r>
        <w:t xml:space="preserve">  h3{</w:t>
      </w:r>
    </w:p>
    <w:p w14:paraId="5E308824" w14:textId="77777777" w:rsidR="00E64498" w:rsidRDefault="00E64498" w:rsidP="00E64498">
      <w:r>
        <w:t xml:space="preserve">      margin: 0;</w:t>
      </w:r>
    </w:p>
    <w:p w14:paraId="06E3C2B8" w14:textId="77777777" w:rsidR="00E64498" w:rsidRDefault="00E64498" w:rsidP="00E64498">
      <w:r>
        <w:t xml:space="preserve">      text-align: center;</w:t>
      </w:r>
    </w:p>
    <w:p w14:paraId="6AB1C710" w14:textId="77777777" w:rsidR="00E64498" w:rsidRDefault="00E64498" w:rsidP="00E64498">
      <w:r>
        <w:t xml:space="preserve">      font-size: 31px;</w:t>
      </w:r>
    </w:p>
    <w:p w14:paraId="412E8FD2" w14:textId="77777777" w:rsidR="00E64498" w:rsidRDefault="00E64498" w:rsidP="00E64498">
      <w:r>
        <w:t xml:space="preserve">  }</w:t>
      </w:r>
    </w:p>
    <w:p w14:paraId="3250516B" w14:textId="77777777" w:rsidR="00E64498" w:rsidRDefault="00E64498" w:rsidP="00E64498">
      <w:r>
        <w:t xml:space="preserve">  .content{</w:t>
      </w:r>
    </w:p>
    <w:p w14:paraId="4E503F73" w14:textId="77777777" w:rsidR="00E64498" w:rsidRDefault="00E64498" w:rsidP="00E64498">
      <w:r>
        <w:t xml:space="preserve">  border: 1px solid black;</w:t>
      </w:r>
    </w:p>
    <w:p w14:paraId="779F06DA" w14:textId="77777777" w:rsidR="00E64498" w:rsidRDefault="00E64498" w:rsidP="00E64498">
      <w:r>
        <w:t xml:space="preserve">  background-color: #2f49dd;</w:t>
      </w:r>
    </w:p>
    <w:p w14:paraId="2AD6BE80" w14:textId="77777777" w:rsidR="00E64498" w:rsidRDefault="00E64498" w:rsidP="00E64498">
      <w:r>
        <w:t xml:space="preserve">  height: 400px;</w:t>
      </w:r>
    </w:p>
    <w:p w14:paraId="0B56FE28" w14:textId="77777777" w:rsidR="00E64498" w:rsidRDefault="00E64498" w:rsidP="00E64498">
      <w:r>
        <w:t xml:space="preserve">  </w:t>
      </w:r>
    </w:p>
    <w:p w14:paraId="23610D37" w14:textId="77777777" w:rsidR="00E64498" w:rsidRDefault="00E64498" w:rsidP="00E64498">
      <w:r>
        <w:t xml:space="preserve">  }</w:t>
      </w:r>
    </w:p>
    <w:p w14:paraId="5D44B1CC" w14:textId="77777777" w:rsidR="00E64498" w:rsidRDefault="00E64498" w:rsidP="00E64498">
      <w:r>
        <w:t xml:space="preserve"> </w:t>
      </w:r>
    </w:p>
    <w:p w14:paraId="2F65CF81" w14:textId="77777777" w:rsidR="00E64498" w:rsidRDefault="00E64498" w:rsidP="00E64498">
      <w:r>
        <w:t xml:space="preserve">  .row &gt; div{  </w:t>
      </w:r>
    </w:p>
    <w:p w14:paraId="6FD64D05" w14:textId="77777777" w:rsidR="00E64498" w:rsidRDefault="00E64498" w:rsidP="00E64498">
      <w:r>
        <w:t xml:space="preserve">    padding: 1%; </w:t>
      </w:r>
    </w:p>
    <w:p w14:paraId="0B55ABC3" w14:textId="77777777" w:rsidR="00E64498" w:rsidRDefault="00E64498" w:rsidP="00E64498">
      <w:r>
        <w:t xml:space="preserve">  }</w:t>
      </w:r>
    </w:p>
    <w:p w14:paraId="70AAFD87" w14:textId="77777777" w:rsidR="00E64498" w:rsidRDefault="00E64498" w:rsidP="00E64498">
      <w:r>
        <w:t xml:space="preserve">  .row {</w:t>
      </w:r>
    </w:p>
    <w:p w14:paraId="6ACD0BE4" w14:textId="77777777" w:rsidR="00E64498" w:rsidRDefault="00E64498" w:rsidP="00E64498">
      <w:r>
        <w:t xml:space="preserve">      margin: auto;</w:t>
      </w:r>
    </w:p>
    <w:p w14:paraId="574E20BD" w14:textId="77777777" w:rsidR="00E64498" w:rsidRDefault="00E64498" w:rsidP="00E64498">
      <w:r>
        <w:t xml:space="preserve">    width: 60%;</w:t>
      </w:r>
    </w:p>
    <w:p w14:paraId="6B4AD6B0" w14:textId="77777777" w:rsidR="00E64498" w:rsidRDefault="00E64498" w:rsidP="00E64498">
      <w:r>
        <w:t xml:space="preserve">  }</w:t>
      </w:r>
    </w:p>
    <w:p w14:paraId="311B0A96" w14:textId="77777777" w:rsidR="00E64498" w:rsidRDefault="00E64498" w:rsidP="00E64498">
      <w:r>
        <w:t xml:space="preserve">    .col-3{</w:t>
      </w:r>
    </w:p>
    <w:p w14:paraId="7571DEA7" w14:textId="77777777" w:rsidR="00E64498" w:rsidRDefault="00E64498" w:rsidP="00E64498">
      <w:r>
        <w:t xml:space="preserve">      float: left;</w:t>
      </w:r>
    </w:p>
    <w:p w14:paraId="2C77956B" w14:textId="77777777" w:rsidR="00E64498" w:rsidRDefault="00E64498" w:rsidP="00E64498">
      <w:r>
        <w:t xml:space="preserve">      border: 1px; </w:t>
      </w:r>
    </w:p>
    <w:p w14:paraId="02AC0151" w14:textId="77777777" w:rsidR="00E64498" w:rsidRDefault="00E64498" w:rsidP="00E64498">
      <w:r>
        <w:lastRenderedPageBreak/>
        <w:t xml:space="preserve">      width: 25%;</w:t>
      </w:r>
    </w:p>
    <w:p w14:paraId="1BBB32EE" w14:textId="77777777" w:rsidR="00E64498" w:rsidRDefault="00E64498" w:rsidP="00E64498">
      <w:r>
        <w:t xml:space="preserve">      height: 500px;</w:t>
      </w:r>
    </w:p>
    <w:p w14:paraId="779D9845" w14:textId="77777777" w:rsidR="00E64498" w:rsidRDefault="00E64498" w:rsidP="00E64498">
      <w:r>
        <w:t xml:space="preserve">        }</w:t>
      </w:r>
    </w:p>
    <w:p w14:paraId="73E78EAB" w14:textId="77777777" w:rsidR="00E64498" w:rsidRDefault="00E64498" w:rsidP="00E64498">
      <w:r>
        <w:t>img{</w:t>
      </w:r>
    </w:p>
    <w:p w14:paraId="15591CDA" w14:textId="77777777" w:rsidR="00E64498" w:rsidRDefault="00E64498" w:rsidP="00E64498">
      <w:r>
        <w:t xml:space="preserve">    display: block;</w:t>
      </w:r>
    </w:p>
    <w:p w14:paraId="16B48BDF" w14:textId="77777777" w:rsidR="00E64498" w:rsidRDefault="00E64498" w:rsidP="00E64498">
      <w:r>
        <w:t xml:space="preserve">    margin-top: 2%;</w:t>
      </w:r>
    </w:p>
    <w:p w14:paraId="2766B817" w14:textId="77777777" w:rsidR="00E64498" w:rsidRDefault="00E64498" w:rsidP="00E64498">
      <w:r>
        <w:t xml:space="preserve">    margin-left: auto;</w:t>
      </w:r>
    </w:p>
    <w:p w14:paraId="2AB1082C" w14:textId="77777777" w:rsidR="00E64498" w:rsidRDefault="00E64498" w:rsidP="00E64498">
      <w:r>
        <w:t xml:space="preserve">    margin-right: auto;</w:t>
      </w:r>
    </w:p>
    <w:p w14:paraId="64935434" w14:textId="77777777" w:rsidR="00E64498" w:rsidRDefault="00E64498" w:rsidP="00E64498">
      <w:r>
        <w:t xml:space="preserve">    width: 90%;</w:t>
      </w:r>
    </w:p>
    <w:p w14:paraId="03122F07" w14:textId="77777777" w:rsidR="00E64498" w:rsidRDefault="00E64498" w:rsidP="00E64498">
      <w:r>
        <w:t xml:space="preserve">    height: 50%;</w:t>
      </w:r>
    </w:p>
    <w:p w14:paraId="6BA2D4BD" w14:textId="77777777" w:rsidR="00E64498" w:rsidRDefault="00E64498" w:rsidP="00E64498">
      <w:r>
        <w:t>}</w:t>
      </w:r>
    </w:p>
    <w:p w14:paraId="60C85584" w14:textId="77777777" w:rsidR="00E64498" w:rsidRDefault="00E64498" w:rsidP="00E64498">
      <w:r>
        <w:t>.picname{</w:t>
      </w:r>
    </w:p>
    <w:p w14:paraId="0085874B" w14:textId="77777777" w:rsidR="00E64498" w:rsidRDefault="00E64498" w:rsidP="00E64498">
      <w:r>
        <w:t xml:space="preserve">    background-color: red;</w:t>
      </w:r>
    </w:p>
    <w:p w14:paraId="1DA3EFA9" w14:textId="77777777" w:rsidR="00E64498" w:rsidRDefault="00E64498" w:rsidP="00E64498">
      <w:r>
        <w:t xml:space="preserve">    color: white;</w:t>
      </w:r>
    </w:p>
    <w:p w14:paraId="352DEEB4" w14:textId="77777777" w:rsidR="00E64498" w:rsidRDefault="00E64498" w:rsidP="00E64498">
      <w:r>
        <w:t xml:space="preserve">    text-align: center;</w:t>
      </w:r>
    </w:p>
    <w:p w14:paraId="3E2B393C" w14:textId="77777777" w:rsidR="00E64498" w:rsidRDefault="00E64498" w:rsidP="00E64498">
      <w:r>
        <w:t xml:space="preserve">    width: 90%;</w:t>
      </w:r>
    </w:p>
    <w:p w14:paraId="1B3F79B8" w14:textId="77777777" w:rsidR="00E64498" w:rsidRDefault="00E64498" w:rsidP="00E64498">
      <w:r>
        <w:t xml:space="preserve">    margin: auto;</w:t>
      </w:r>
    </w:p>
    <w:p w14:paraId="6D2D4B94" w14:textId="77777777" w:rsidR="00E64498" w:rsidRDefault="00E64498" w:rsidP="00E64498">
      <w:r>
        <w:t xml:space="preserve">    margin-bottom: 0;</w:t>
      </w:r>
    </w:p>
    <w:p w14:paraId="7DB94E65" w14:textId="77777777" w:rsidR="00E64498" w:rsidRDefault="00E64498" w:rsidP="00E64498">
      <w:r>
        <w:t>}</w:t>
      </w:r>
    </w:p>
    <w:p w14:paraId="49016C9B" w14:textId="77777777" w:rsidR="00E64498" w:rsidRDefault="00E64498" w:rsidP="00E64498"/>
    <w:p w14:paraId="56B05026" w14:textId="77777777" w:rsidR="00E64498" w:rsidRDefault="00E64498" w:rsidP="00E64498">
      <w:r>
        <w:t>.blue{</w:t>
      </w:r>
    </w:p>
    <w:p w14:paraId="44FF937A" w14:textId="77777777" w:rsidR="00E64498" w:rsidRDefault="00E64498" w:rsidP="00E64498">
      <w:r>
        <w:t xml:space="preserve">    background-color: lightblue;</w:t>
      </w:r>
    </w:p>
    <w:p w14:paraId="1BC988B6" w14:textId="77777777" w:rsidR="00E64498" w:rsidRDefault="00E64498" w:rsidP="00E64498">
      <w:r>
        <w:t xml:space="preserve">    color: white;</w:t>
      </w:r>
    </w:p>
    <w:p w14:paraId="1D8E7C58" w14:textId="77777777" w:rsidR="00E64498" w:rsidRDefault="00E64498" w:rsidP="00E64498">
      <w:r>
        <w:t xml:space="preserve">    padding: 2px;</w:t>
      </w:r>
    </w:p>
    <w:p w14:paraId="7E4507B8" w14:textId="77777777" w:rsidR="00E64498" w:rsidRDefault="00E64498" w:rsidP="00E64498">
      <w:r>
        <w:t xml:space="preserve">    margin: 2%;</w:t>
      </w:r>
    </w:p>
    <w:p w14:paraId="27CC739E" w14:textId="4FE7BC1B" w:rsidR="00E64498" w:rsidRDefault="00E64498" w:rsidP="00E64498">
      <w:r>
        <w:t>}</w:t>
      </w:r>
    </w:p>
    <w:p w14:paraId="08283A45" w14:textId="77021103" w:rsidR="00E64498" w:rsidRDefault="00E64498" w:rsidP="00E64498">
      <w:r>
        <w:lastRenderedPageBreak/>
        <w:t>Output:</w:t>
      </w:r>
    </w:p>
    <w:p w14:paraId="25538CD0" w14:textId="7FECEA08" w:rsidR="00E64498" w:rsidRDefault="00E64498" w:rsidP="00E64498">
      <w:r w:rsidRPr="00E64498">
        <w:drawing>
          <wp:inline distT="0" distB="0" distL="0" distR="0" wp14:anchorId="256961A2" wp14:editId="17785F4E">
            <wp:extent cx="5486400" cy="26447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644775"/>
                    </a:xfrm>
                    <a:prstGeom prst="rect">
                      <a:avLst/>
                    </a:prstGeom>
                  </pic:spPr>
                </pic:pic>
              </a:graphicData>
            </a:graphic>
          </wp:inline>
        </w:drawing>
      </w:r>
    </w:p>
    <w:p w14:paraId="3EDB25AC" w14:textId="2307F0D3" w:rsidR="00E64498" w:rsidRDefault="00E64498" w:rsidP="00E64498"/>
    <w:p w14:paraId="02AE9072" w14:textId="7688AE08" w:rsidR="00E64498" w:rsidRDefault="00E64498" w:rsidP="00E64498">
      <w:pPr>
        <w:jc w:val="center"/>
      </w:pPr>
      <w:r>
        <w:t>X------------------X</w:t>
      </w:r>
    </w:p>
    <w:p w14:paraId="0FA81437" w14:textId="77777777" w:rsidR="00E64498" w:rsidRDefault="00E64498" w:rsidP="00E64498"/>
    <w:p w14:paraId="7604426C" w14:textId="77777777" w:rsidR="00944E58" w:rsidRPr="00944E58" w:rsidRDefault="00944E58" w:rsidP="00944E58"/>
    <w:p w14:paraId="75B41FA2" w14:textId="77777777" w:rsidR="003C5009" w:rsidRDefault="003C5009" w:rsidP="003C5009">
      <w:pPr>
        <w:spacing w:line="240" w:lineRule="auto"/>
        <w:rPr>
          <w:sz w:val="24"/>
          <w:szCs w:val="24"/>
        </w:rPr>
      </w:pPr>
    </w:p>
    <w:p w14:paraId="49005206" w14:textId="77777777" w:rsidR="00AC69DB" w:rsidRPr="00AC69DB" w:rsidRDefault="00AC69DB" w:rsidP="00AC69DB"/>
    <w:sectPr w:rsidR="00AC69DB" w:rsidRPr="00AC69DB">
      <w:footerReference w:type="default" r:id="rId2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13BD25" w14:textId="77777777" w:rsidR="00611914" w:rsidRDefault="00611914" w:rsidP="00C6554A">
      <w:pPr>
        <w:spacing w:before="0" w:after="0" w:line="240" w:lineRule="auto"/>
      </w:pPr>
      <w:r>
        <w:separator/>
      </w:r>
    </w:p>
  </w:endnote>
  <w:endnote w:type="continuationSeparator" w:id="0">
    <w:p w14:paraId="58B7623D" w14:textId="77777777" w:rsidR="00611914" w:rsidRDefault="00611914"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41A0B3" w14:textId="77777777" w:rsidR="00E64498" w:rsidRDefault="00E64498">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01E657" w14:textId="77777777" w:rsidR="00611914" w:rsidRDefault="00611914" w:rsidP="00C6554A">
      <w:pPr>
        <w:spacing w:before="0" w:after="0" w:line="240" w:lineRule="auto"/>
      </w:pPr>
      <w:r>
        <w:separator/>
      </w:r>
    </w:p>
  </w:footnote>
  <w:footnote w:type="continuationSeparator" w:id="0">
    <w:p w14:paraId="673277B4" w14:textId="77777777" w:rsidR="00611914" w:rsidRDefault="00611914"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9DB"/>
    <w:rsid w:val="002554CD"/>
    <w:rsid w:val="00293B83"/>
    <w:rsid w:val="002B4294"/>
    <w:rsid w:val="00333D0D"/>
    <w:rsid w:val="003C5009"/>
    <w:rsid w:val="004C049F"/>
    <w:rsid w:val="004E4CFC"/>
    <w:rsid w:val="005000E2"/>
    <w:rsid w:val="00611914"/>
    <w:rsid w:val="006A3CE7"/>
    <w:rsid w:val="00944E58"/>
    <w:rsid w:val="00980FF6"/>
    <w:rsid w:val="00AC69DB"/>
    <w:rsid w:val="00C6554A"/>
    <w:rsid w:val="00E64498"/>
    <w:rsid w:val="00EB141F"/>
    <w:rsid w:val="00ED7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2EA74"/>
  <w15:chartTrackingRefBased/>
  <w15:docId w15:val="{A0C67747-3F0E-44DB-9081-8E238B269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kthi%20T\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Template>
  <TotalTime>26</TotalTime>
  <Pages>1</Pages>
  <Words>2997</Words>
  <Characters>17083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Shakthi T</dc:creator>
  <cp:keywords/>
  <dc:description/>
  <cp:lastModifiedBy>Shakthi Thanigaivel</cp:lastModifiedBy>
  <cp:revision>4</cp:revision>
  <cp:lastPrinted>2021-03-03T07:10:00Z</cp:lastPrinted>
  <dcterms:created xsi:type="dcterms:W3CDTF">2021-03-01T14:42:00Z</dcterms:created>
  <dcterms:modified xsi:type="dcterms:W3CDTF">2021-03-03T07:34:00Z</dcterms:modified>
</cp:coreProperties>
</file>